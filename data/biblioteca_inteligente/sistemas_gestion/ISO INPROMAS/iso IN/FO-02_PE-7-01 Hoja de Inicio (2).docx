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="70" w:tblpY="2973"/>
        <w:tblW w:w="102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284"/>
        <w:gridCol w:w="284"/>
        <w:gridCol w:w="284"/>
        <w:gridCol w:w="284"/>
        <w:gridCol w:w="150"/>
        <w:gridCol w:w="134"/>
        <w:gridCol w:w="284"/>
        <w:gridCol w:w="76"/>
        <w:gridCol w:w="208"/>
        <w:gridCol w:w="76"/>
        <w:gridCol w:w="354"/>
        <w:gridCol w:w="76"/>
        <w:gridCol w:w="224"/>
        <w:gridCol w:w="14"/>
        <w:gridCol w:w="62"/>
        <w:gridCol w:w="224"/>
        <w:gridCol w:w="76"/>
        <w:gridCol w:w="224"/>
        <w:gridCol w:w="76"/>
        <w:gridCol w:w="224"/>
        <w:gridCol w:w="76"/>
        <w:gridCol w:w="224"/>
        <w:gridCol w:w="76"/>
        <w:gridCol w:w="185"/>
        <w:gridCol w:w="39"/>
        <w:gridCol w:w="76"/>
        <w:gridCol w:w="224"/>
        <w:gridCol w:w="76"/>
        <w:gridCol w:w="224"/>
        <w:gridCol w:w="76"/>
        <w:gridCol w:w="224"/>
        <w:gridCol w:w="76"/>
        <w:gridCol w:w="224"/>
        <w:gridCol w:w="76"/>
        <w:gridCol w:w="132"/>
        <w:gridCol w:w="92"/>
        <w:gridCol w:w="76"/>
        <w:gridCol w:w="54"/>
        <w:gridCol w:w="205"/>
        <w:gridCol w:w="76"/>
        <w:gridCol w:w="224"/>
        <w:gridCol w:w="76"/>
        <w:gridCol w:w="442"/>
        <w:gridCol w:w="76"/>
        <w:gridCol w:w="442"/>
        <w:gridCol w:w="76"/>
        <w:gridCol w:w="224"/>
        <w:gridCol w:w="76"/>
        <w:gridCol w:w="76"/>
        <w:gridCol w:w="148"/>
        <w:gridCol w:w="76"/>
        <w:gridCol w:w="224"/>
        <w:gridCol w:w="76"/>
        <w:gridCol w:w="224"/>
        <w:gridCol w:w="76"/>
        <w:gridCol w:w="224"/>
        <w:gridCol w:w="76"/>
        <w:gridCol w:w="224"/>
        <w:gridCol w:w="300"/>
        <w:gridCol w:w="160"/>
        <w:gridCol w:w="407"/>
      </w:tblGrid>
      <w:tr w:rsidR="008B2D7B" w:rsidRPr="00682B9A" w:rsidTr="008B2D7B">
        <w:trPr>
          <w:trHeight w:val="520"/>
        </w:trPr>
        <w:tc>
          <w:tcPr>
            <w:tcW w:w="1500" w:type="dxa"/>
            <w:gridSpan w:val="6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bookmarkStart w:id="0" w:name="_GoBack"/>
            <w:bookmarkEnd w:id="0"/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PROYECTO</w:t>
            </w:r>
          </w:p>
        </w:tc>
        <w:tc>
          <w:tcPr>
            <w:tcW w:w="4340" w:type="dxa"/>
            <w:gridSpan w:val="30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7D57C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gridSpan w:val="14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FECHA HI</w:t>
            </w:r>
          </w:p>
        </w:tc>
        <w:tc>
          <w:tcPr>
            <w:tcW w:w="2215" w:type="dxa"/>
            <w:gridSpan w:val="12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B2D7B" w:rsidRPr="00682B9A" w:rsidTr="008B2D7B">
        <w:trPr>
          <w:trHeight w:val="150"/>
        </w:trPr>
        <w:tc>
          <w:tcPr>
            <w:tcW w:w="1500" w:type="dxa"/>
            <w:gridSpan w:val="6"/>
            <w:tcBorders>
              <w:lef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DIRECCION</w:t>
            </w:r>
          </w:p>
        </w:tc>
        <w:tc>
          <w:tcPr>
            <w:tcW w:w="4340" w:type="dxa"/>
            <w:gridSpan w:val="30"/>
            <w:tcBorders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430" w:type="dxa"/>
            <w:gridSpan w:val="26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DOCUMENTO</w:t>
            </w:r>
          </w:p>
        </w:tc>
      </w:tr>
      <w:tr w:rsidR="008B2D7B" w:rsidRPr="00682B9A" w:rsidTr="008B2D7B">
        <w:trPr>
          <w:trHeight w:val="547"/>
        </w:trPr>
        <w:tc>
          <w:tcPr>
            <w:tcW w:w="1500" w:type="dxa"/>
            <w:gridSpan w:val="6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1917B2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COTIZACION</w:t>
            </w:r>
          </w:p>
        </w:tc>
        <w:tc>
          <w:tcPr>
            <w:tcW w:w="1446" w:type="dxa"/>
            <w:gridSpan w:val="9"/>
            <w:tcBorders>
              <w:bottom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7D57C7">
            <w:pPr>
              <w:rPr>
                <w:rFonts w:asciiTheme="minorHAnsi" w:hAnsiTheme="minorHAnsi" w:cstheme="minorHAnsi"/>
                <w:color w:val="000000"/>
              </w:rPr>
            </w:pPr>
            <w:r w:rsidRPr="00682B9A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447" w:type="dxa"/>
            <w:gridSpan w:val="10"/>
            <w:tcBorders>
              <w:bottom w:val="single" w:sz="8" w:space="0" w:color="000000"/>
            </w:tcBorders>
            <w:shd w:val="clear" w:color="auto" w:fill="auto"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FECHA</w:t>
            </w:r>
          </w:p>
        </w:tc>
        <w:tc>
          <w:tcPr>
            <w:tcW w:w="1447" w:type="dxa"/>
            <w:gridSpan w:val="11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B2D7B" w:rsidRPr="00682B9A" w:rsidRDefault="008B2D7B" w:rsidP="007D57C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2" w:type="dxa"/>
            <w:gridSpan w:val="3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FFFFFF"/>
            </w:tcBorders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208" w:type="dxa"/>
            <w:gridSpan w:val="23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000000"/>
            </w:tcBorders>
            <w:vAlign w:val="center"/>
          </w:tcPr>
          <w:p w:rsidR="008B2D7B" w:rsidRPr="00682B9A" w:rsidRDefault="008B2D7B" w:rsidP="00682B9A">
            <w:pPr>
              <w:rPr>
                <w:rFonts w:asciiTheme="minorHAnsi" w:hAnsiTheme="minorHAnsi" w:cstheme="minorHAnsi"/>
                <w:b/>
                <w:bCs/>
                <w:color w:val="000000"/>
                <w:sz w:val="32"/>
                <w:szCs w:val="32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               </w:t>
            </w:r>
            <w:r w:rsidRPr="00682B9A">
              <w:rPr>
                <w:rFonts w:asciiTheme="minorHAnsi" w:hAnsiTheme="minorHAnsi" w:cstheme="minorHAnsi"/>
                <w:b/>
                <w:bCs/>
                <w:color w:val="000000"/>
                <w:sz w:val="32"/>
                <w:szCs w:val="32"/>
              </w:rPr>
              <w:t xml:space="preserve">HI N°  REV </w:t>
            </w:r>
          </w:p>
        </w:tc>
      </w:tr>
      <w:tr w:rsidR="008B2D7B" w:rsidRPr="00682B9A" w:rsidTr="008B2D7B">
        <w:trPr>
          <w:trHeight w:val="375"/>
        </w:trPr>
        <w:tc>
          <w:tcPr>
            <w:tcW w:w="13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INICIO</w:t>
            </w:r>
          </w:p>
        </w:tc>
        <w:tc>
          <w:tcPr>
            <w:tcW w:w="3682" w:type="dxa"/>
            <w:gridSpan w:val="25"/>
            <w:tcBorders>
              <w:top w:val="single" w:sz="8" w:space="0" w:color="auto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35" w:type="dxa"/>
            <w:gridSpan w:val="12"/>
            <w:tcBorders>
              <w:top w:val="single" w:sz="8" w:space="0" w:color="auto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TERMINO</w:t>
            </w:r>
          </w:p>
        </w:tc>
        <w:tc>
          <w:tcPr>
            <w:tcW w:w="3703" w:type="dxa"/>
            <w:gridSpan w:val="20"/>
            <w:tcBorders>
              <w:top w:val="single" w:sz="8" w:space="0" w:color="auto"/>
              <w:left w:val="single" w:sz="8" w:space="0" w:color="FFFFFF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gridAfter w:val="1"/>
          <w:wAfter w:w="407" w:type="dxa"/>
          <w:trHeight w:val="75"/>
        </w:trPr>
        <w:tc>
          <w:tcPr>
            <w:tcW w:w="214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35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375"/>
        </w:trPr>
        <w:tc>
          <w:tcPr>
            <w:tcW w:w="135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MANDANTE</w:t>
            </w:r>
          </w:p>
        </w:tc>
        <w:tc>
          <w:tcPr>
            <w:tcW w:w="3682" w:type="dxa"/>
            <w:gridSpan w:val="25"/>
            <w:tcBorders>
              <w:top w:val="single" w:sz="8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3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DIRECCION</w:t>
            </w:r>
          </w:p>
        </w:tc>
        <w:tc>
          <w:tcPr>
            <w:tcW w:w="3703" w:type="dxa"/>
            <w:gridSpan w:val="20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375"/>
        </w:trPr>
        <w:tc>
          <w:tcPr>
            <w:tcW w:w="135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RUT</w:t>
            </w:r>
          </w:p>
        </w:tc>
        <w:tc>
          <w:tcPr>
            <w:tcW w:w="3682" w:type="dxa"/>
            <w:gridSpan w:val="25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53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O. C.</w:t>
            </w:r>
          </w:p>
        </w:tc>
        <w:tc>
          <w:tcPr>
            <w:tcW w:w="1936" w:type="dxa"/>
            <w:gridSpan w:val="11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767" w:type="dxa"/>
            <w:gridSpan w:val="9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gridAfter w:val="1"/>
          <w:wAfter w:w="407" w:type="dxa"/>
          <w:trHeight w:val="75"/>
        </w:trPr>
        <w:tc>
          <w:tcPr>
            <w:tcW w:w="21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35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783655">
        <w:trPr>
          <w:trHeight w:val="375"/>
        </w:trPr>
        <w:tc>
          <w:tcPr>
            <w:tcW w:w="191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NOMBRE</w:t>
            </w:r>
          </w:p>
        </w:tc>
        <w:tc>
          <w:tcPr>
            <w:tcW w:w="3114" w:type="dxa"/>
            <w:gridSpan w:val="2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CARGO</w:t>
            </w:r>
          </w:p>
        </w:tc>
        <w:tc>
          <w:tcPr>
            <w:tcW w:w="1235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TELEFONO</w:t>
            </w:r>
          </w:p>
        </w:tc>
        <w:tc>
          <w:tcPr>
            <w:tcW w:w="1636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CELULAR</w:t>
            </w:r>
          </w:p>
        </w:tc>
        <w:tc>
          <w:tcPr>
            <w:tcW w:w="2367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E - MAIL</w:t>
            </w:r>
          </w:p>
        </w:tc>
      </w:tr>
      <w:tr w:rsidR="008B2D7B" w:rsidRPr="00682B9A" w:rsidTr="008B2D7B">
        <w:trPr>
          <w:trHeight w:val="375"/>
        </w:trPr>
        <w:tc>
          <w:tcPr>
            <w:tcW w:w="1918" w:type="dxa"/>
            <w:gridSpan w:val="8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114" w:type="dxa"/>
            <w:gridSpan w:val="22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  <w:r w:rsidRPr="00682B9A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235" w:type="dxa"/>
            <w:gridSpan w:val="10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682B9A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636" w:type="dxa"/>
            <w:gridSpan w:val="8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682B9A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2367" w:type="dxa"/>
            <w:gridSpan w:val="14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  <w:r w:rsidRPr="00682B9A">
              <w:rPr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8B2D7B" w:rsidRPr="00682B9A" w:rsidTr="008B2D7B">
        <w:trPr>
          <w:trHeight w:val="375"/>
        </w:trPr>
        <w:tc>
          <w:tcPr>
            <w:tcW w:w="1918" w:type="dxa"/>
            <w:gridSpan w:val="8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114" w:type="dxa"/>
            <w:gridSpan w:val="22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235" w:type="dxa"/>
            <w:gridSpan w:val="10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636" w:type="dxa"/>
            <w:gridSpan w:val="8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367" w:type="dxa"/>
            <w:gridSpan w:val="14"/>
            <w:tcBorders>
              <w:top w:val="single" w:sz="8" w:space="0" w:color="FFFFFF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gridAfter w:val="1"/>
          <w:wAfter w:w="407" w:type="dxa"/>
          <w:trHeight w:val="75"/>
        </w:trPr>
        <w:tc>
          <w:tcPr>
            <w:tcW w:w="21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3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35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375"/>
        </w:trPr>
        <w:tc>
          <w:tcPr>
            <w:tcW w:w="78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CANT</w:t>
            </w:r>
          </w:p>
        </w:tc>
        <w:tc>
          <w:tcPr>
            <w:tcW w:w="56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Un</w:t>
            </w:r>
          </w:p>
        </w:tc>
        <w:tc>
          <w:tcPr>
            <w:tcW w:w="5217" w:type="dxa"/>
            <w:gridSpan w:val="37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DESCRIPCION</w:t>
            </w:r>
          </w:p>
        </w:tc>
        <w:tc>
          <w:tcPr>
            <w:tcW w:w="133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Valor UNIT</w:t>
            </w:r>
          </w:p>
        </w:tc>
        <w:tc>
          <w:tcPr>
            <w:tcW w:w="2367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TOTAL</w:t>
            </w:r>
          </w:p>
        </w:tc>
      </w:tr>
      <w:tr w:rsidR="008B2D7B" w:rsidRPr="00682B9A" w:rsidTr="008B2D7B">
        <w:trPr>
          <w:trHeight w:val="315"/>
        </w:trPr>
        <w:tc>
          <w:tcPr>
            <w:tcW w:w="78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217" w:type="dxa"/>
            <w:gridSpan w:val="3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color w:val="000000"/>
                <w:u w:val="single"/>
              </w:rPr>
            </w:pPr>
          </w:p>
        </w:tc>
        <w:tc>
          <w:tcPr>
            <w:tcW w:w="1336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367" w:type="dxa"/>
            <w:gridSpan w:val="14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315"/>
        </w:trPr>
        <w:tc>
          <w:tcPr>
            <w:tcW w:w="782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F82378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68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217" w:type="dxa"/>
            <w:gridSpan w:val="37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</w:p>
        </w:tc>
        <w:tc>
          <w:tcPr>
            <w:tcW w:w="1336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367" w:type="dxa"/>
            <w:gridSpan w:val="1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315"/>
        </w:trPr>
        <w:tc>
          <w:tcPr>
            <w:tcW w:w="782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536DA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68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217" w:type="dxa"/>
            <w:gridSpan w:val="37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1336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367" w:type="dxa"/>
            <w:gridSpan w:val="1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75"/>
        </w:trPr>
        <w:tc>
          <w:tcPr>
            <w:tcW w:w="21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536DA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805759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8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3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35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1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1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91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300"/>
        </w:trPr>
        <w:tc>
          <w:tcPr>
            <w:tcW w:w="10270" w:type="dxa"/>
            <w:gridSpan w:val="62"/>
            <w:tcBorders>
              <w:top w:val="single" w:sz="8" w:space="0" w:color="FFFFFF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NOTAS</w:t>
            </w:r>
          </w:p>
        </w:tc>
      </w:tr>
      <w:tr w:rsidR="008B2D7B" w:rsidRPr="00682B9A" w:rsidTr="008B2D7B">
        <w:trPr>
          <w:trHeight w:val="600"/>
        </w:trPr>
        <w:tc>
          <w:tcPr>
            <w:tcW w:w="214" w:type="dxa"/>
            <w:tcBorders>
              <w:top w:val="single" w:sz="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68" w:type="dxa"/>
            <w:gridSpan w:val="2"/>
            <w:tcBorders>
              <w:top w:val="single" w:sz="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9488" w:type="dxa"/>
            <w:gridSpan w:val="59"/>
            <w:tcBorders>
              <w:top w:val="single" w:sz="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300"/>
        </w:trPr>
        <w:tc>
          <w:tcPr>
            <w:tcW w:w="2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6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2</w:t>
            </w:r>
          </w:p>
        </w:tc>
        <w:tc>
          <w:tcPr>
            <w:tcW w:w="9488" w:type="dxa"/>
            <w:gridSpan w:val="5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B2D7B" w:rsidRPr="00682B9A" w:rsidTr="008B2D7B">
        <w:trPr>
          <w:trHeight w:val="300"/>
        </w:trPr>
        <w:tc>
          <w:tcPr>
            <w:tcW w:w="214" w:type="dxa"/>
            <w:tcBorders>
              <w:top w:val="single" w:sz="8" w:space="0" w:color="FFFFFF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6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954A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3</w:t>
            </w:r>
          </w:p>
        </w:tc>
        <w:tc>
          <w:tcPr>
            <w:tcW w:w="9488" w:type="dxa"/>
            <w:gridSpan w:val="59"/>
            <w:tcBorders>
              <w:top w:val="single" w:sz="8" w:space="0" w:color="FFFFFF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</w:tcPr>
          <w:p w:rsidR="008B2D7B" w:rsidRPr="00682B9A" w:rsidRDefault="008B2D7B" w:rsidP="00C536DA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:rsidR="0068105D" w:rsidRDefault="0068105D"/>
    <w:p w:rsidR="00F82378" w:rsidRDefault="00F82378"/>
    <w:tbl>
      <w:tblPr>
        <w:tblStyle w:val="Tablaconcuadrcula"/>
        <w:tblW w:w="10296" w:type="dxa"/>
        <w:tblInd w:w="108" w:type="dxa"/>
        <w:tblLook w:val="04A0" w:firstRow="1" w:lastRow="0" w:firstColumn="1" w:lastColumn="0" w:noHBand="0" w:noVBand="1"/>
      </w:tblPr>
      <w:tblGrid>
        <w:gridCol w:w="3432"/>
        <w:gridCol w:w="3432"/>
        <w:gridCol w:w="1716"/>
        <w:gridCol w:w="1716"/>
      </w:tblGrid>
      <w:tr w:rsidR="008B2D7B" w:rsidTr="008B2D7B">
        <w:trPr>
          <w:trHeight w:val="374"/>
        </w:trPr>
        <w:tc>
          <w:tcPr>
            <w:tcW w:w="3432" w:type="dxa"/>
            <w:shd w:val="clear" w:color="auto" w:fill="D9D9D9" w:themeFill="background1" w:themeFillShade="D9"/>
            <w:vAlign w:val="center"/>
          </w:tcPr>
          <w:p w:rsidR="008B2D7B" w:rsidRPr="008B2D7B" w:rsidRDefault="008B2D7B" w:rsidP="008B2D7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TIPO DE CABLE</w:t>
            </w:r>
          </w:p>
        </w:tc>
        <w:tc>
          <w:tcPr>
            <w:tcW w:w="3432" w:type="dxa"/>
            <w:shd w:val="clear" w:color="auto" w:fill="D9D9D9" w:themeFill="background1" w:themeFillShade="D9"/>
            <w:vAlign w:val="center"/>
          </w:tcPr>
          <w:p w:rsidR="008B2D7B" w:rsidRPr="008B2D7B" w:rsidRDefault="008B2D7B" w:rsidP="008B2D7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LARGO TOTAL (mts.)</w:t>
            </w:r>
          </w:p>
        </w:tc>
        <w:tc>
          <w:tcPr>
            <w:tcW w:w="3432" w:type="dxa"/>
            <w:gridSpan w:val="2"/>
            <w:shd w:val="clear" w:color="auto" w:fill="D9D9D9" w:themeFill="background1" w:themeFillShade="D9"/>
            <w:vAlign w:val="center"/>
          </w:tcPr>
          <w:p w:rsidR="008B2D7B" w:rsidRPr="008B2D7B" w:rsidRDefault="008B2D7B" w:rsidP="008B2D7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DETALLE</w:t>
            </w:r>
          </w:p>
        </w:tc>
      </w:tr>
      <w:tr w:rsidR="001A56DB" w:rsidTr="00DD4104">
        <w:trPr>
          <w:trHeight w:val="374"/>
        </w:trPr>
        <w:tc>
          <w:tcPr>
            <w:tcW w:w="3432" w:type="dxa"/>
            <w:vAlign w:val="center"/>
          </w:tcPr>
          <w:p w:rsidR="001A56DB" w:rsidRPr="008B2D7B" w:rsidRDefault="001A56DB" w:rsidP="008B2D7B">
            <w:pPr>
              <w:rPr>
                <w:rFonts w:asciiTheme="minorHAnsi" w:hAnsiTheme="minorHAnsi"/>
              </w:rPr>
            </w:pPr>
            <w:r w:rsidRPr="008B2D7B">
              <w:rPr>
                <w:rFonts w:asciiTheme="minorHAnsi" w:hAnsiTheme="minorHAnsi"/>
              </w:rPr>
              <w:t>Cable de acero</w:t>
            </w:r>
          </w:p>
        </w:tc>
        <w:tc>
          <w:tcPr>
            <w:tcW w:w="3432" w:type="dxa"/>
            <w:vAlign w:val="center"/>
          </w:tcPr>
          <w:p w:rsidR="001A56DB" w:rsidRDefault="001A56DB" w:rsidP="008B2D7B"/>
        </w:tc>
        <w:tc>
          <w:tcPr>
            <w:tcW w:w="1716" w:type="dxa"/>
            <w:vAlign w:val="center"/>
          </w:tcPr>
          <w:p w:rsidR="001A56DB" w:rsidRDefault="001A56DB" w:rsidP="008B2D7B"/>
        </w:tc>
        <w:tc>
          <w:tcPr>
            <w:tcW w:w="1716" w:type="dxa"/>
            <w:vAlign w:val="center"/>
          </w:tcPr>
          <w:p w:rsidR="001A56DB" w:rsidRDefault="001A56DB" w:rsidP="008B2D7B"/>
        </w:tc>
      </w:tr>
      <w:tr w:rsidR="001A56DB" w:rsidTr="00BA1277">
        <w:trPr>
          <w:trHeight w:val="374"/>
        </w:trPr>
        <w:tc>
          <w:tcPr>
            <w:tcW w:w="3432" w:type="dxa"/>
            <w:vAlign w:val="center"/>
          </w:tcPr>
          <w:p w:rsidR="001A56DB" w:rsidRPr="008B2D7B" w:rsidRDefault="001A56DB" w:rsidP="008B2D7B">
            <w:pPr>
              <w:rPr>
                <w:rFonts w:asciiTheme="minorHAnsi" w:hAnsiTheme="minorHAnsi"/>
              </w:rPr>
            </w:pPr>
            <w:r w:rsidRPr="008B2D7B">
              <w:rPr>
                <w:rFonts w:asciiTheme="minorHAnsi" w:hAnsiTheme="minorHAnsi"/>
              </w:rPr>
              <w:t>Cable eléctrico</w:t>
            </w:r>
          </w:p>
        </w:tc>
        <w:tc>
          <w:tcPr>
            <w:tcW w:w="3432" w:type="dxa"/>
            <w:vAlign w:val="center"/>
          </w:tcPr>
          <w:p w:rsidR="001A56DB" w:rsidRDefault="001A56DB" w:rsidP="008B2D7B"/>
        </w:tc>
        <w:tc>
          <w:tcPr>
            <w:tcW w:w="1716" w:type="dxa"/>
            <w:vAlign w:val="center"/>
          </w:tcPr>
          <w:p w:rsidR="001A56DB" w:rsidRDefault="001A56DB" w:rsidP="008B2D7B"/>
        </w:tc>
        <w:tc>
          <w:tcPr>
            <w:tcW w:w="1716" w:type="dxa"/>
            <w:vAlign w:val="center"/>
          </w:tcPr>
          <w:p w:rsidR="001A56DB" w:rsidRDefault="001A56DB" w:rsidP="008B2D7B"/>
        </w:tc>
      </w:tr>
      <w:tr w:rsidR="00987EBE" w:rsidTr="00B14893">
        <w:trPr>
          <w:trHeight w:val="374"/>
        </w:trPr>
        <w:tc>
          <w:tcPr>
            <w:tcW w:w="3432" w:type="dxa"/>
            <w:vAlign w:val="center"/>
          </w:tcPr>
          <w:p w:rsidR="00987EBE" w:rsidRPr="008B2D7B" w:rsidRDefault="00987EBE" w:rsidP="008B2D7B">
            <w:pPr>
              <w:rPr>
                <w:rFonts w:asciiTheme="minorHAnsi" w:hAnsiTheme="minorHAnsi"/>
              </w:rPr>
            </w:pPr>
            <w:r w:rsidRPr="008B2D7B">
              <w:rPr>
                <w:rFonts w:asciiTheme="minorHAnsi" w:hAnsiTheme="minorHAnsi"/>
              </w:rPr>
              <w:t>Línea de vida</w:t>
            </w:r>
          </w:p>
        </w:tc>
        <w:tc>
          <w:tcPr>
            <w:tcW w:w="3432" w:type="dxa"/>
            <w:vAlign w:val="center"/>
          </w:tcPr>
          <w:p w:rsidR="00987EBE" w:rsidRDefault="00987EBE" w:rsidP="008B2D7B"/>
        </w:tc>
        <w:tc>
          <w:tcPr>
            <w:tcW w:w="3432" w:type="dxa"/>
            <w:gridSpan w:val="2"/>
            <w:vAlign w:val="center"/>
          </w:tcPr>
          <w:p w:rsidR="00987EBE" w:rsidRDefault="00987EBE" w:rsidP="008B2D7B"/>
        </w:tc>
      </w:tr>
    </w:tbl>
    <w:p w:rsidR="008B2D7B" w:rsidRDefault="008B2D7B"/>
    <w:tbl>
      <w:tblPr>
        <w:tblStyle w:val="Tablaconcuadrcula"/>
        <w:tblW w:w="10277" w:type="dxa"/>
        <w:tblInd w:w="108" w:type="dxa"/>
        <w:tblLook w:val="04A0" w:firstRow="1" w:lastRow="0" w:firstColumn="1" w:lastColumn="0" w:noHBand="0" w:noVBand="1"/>
      </w:tblPr>
      <w:tblGrid>
        <w:gridCol w:w="2694"/>
        <w:gridCol w:w="2409"/>
        <w:gridCol w:w="2552"/>
        <w:gridCol w:w="2622"/>
      </w:tblGrid>
      <w:tr w:rsidR="00D71E1E" w:rsidRPr="00D71E1E" w:rsidTr="00D71E1E">
        <w:trPr>
          <w:trHeight w:val="340"/>
        </w:trPr>
        <w:tc>
          <w:tcPr>
            <w:tcW w:w="2694" w:type="dxa"/>
            <w:vMerge w:val="restart"/>
            <w:shd w:val="clear" w:color="auto" w:fill="D9D9D9" w:themeFill="background1" w:themeFillShade="D9"/>
            <w:vAlign w:val="center"/>
          </w:tcPr>
          <w:p w:rsidR="00D71E1E" w:rsidRPr="00D71E1E" w:rsidRDefault="00D71E1E" w:rsidP="00D71E1E">
            <w:pPr>
              <w:jc w:val="center"/>
              <w:rPr>
                <w:rFonts w:asciiTheme="minorHAnsi" w:hAnsiTheme="minorHAnsi"/>
              </w:rPr>
            </w:pPr>
            <w:r w:rsidRPr="00D71E1E">
              <w:rPr>
                <w:rFonts w:asciiTheme="minorHAnsi" w:hAnsiTheme="minorHAnsi" w:cstheme="minorHAnsi"/>
                <w:b/>
                <w:bCs/>
                <w:color w:val="000000"/>
              </w:rPr>
              <w:t>FORMA DE PAGO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:rsidR="00D71E1E" w:rsidRPr="00D71E1E" w:rsidRDefault="00D71E1E" w:rsidP="00D71E1E">
            <w:pPr>
              <w:jc w:val="center"/>
              <w:rPr>
                <w:rFonts w:asciiTheme="minorHAnsi" w:hAnsiTheme="minorHAnsi"/>
              </w:rPr>
            </w:pPr>
            <w:r w:rsidRPr="00D71E1E">
              <w:rPr>
                <w:rFonts w:asciiTheme="minorHAnsi" w:hAnsiTheme="minorHAnsi" w:cstheme="minorHAnsi"/>
                <w:b/>
                <w:bCs/>
                <w:color w:val="000000"/>
              </w:rPr>
              <w:t>VALOR</w:t>
            </w:r>
          </w:p>
        </w:tc>
        <w:tc>
          <w:tcPr>
            <w:tcW w:w="5174" w:type="dxa"/>
            <w:gridSpan w:val="2"/>
            <w:shd w:val="clear" w:color="auto" w:fill="D9D9D9" w:themeFill="background1" w:themeFillShade="D9"/>
            <w:vAlign w:val="center"/>
          </w:tcPr>
          <w:p w:rsidR="00D71E1E" w:rsidRPr="00D71E1E" w:rsidRDefault="00D71E1E" w:rsidP="00D71E1E">
            <w:pPr>
              <w:jc w:val="center"/>
              <w:rPr>
                <w:rFonts w:asciiTheme="minorHAnsi" w:hAnsiTheme="minorHAnsi"/>
              </w:rPr>
            </w:pPr>
            <w:r w:rsidRPr="00D71E1E">
              <w:rPr>
                <w:rFonts w:asciiTheme="minorHAnsi" w:hAnsiTheme="minorHAnsi" w:cstheme="minorHAnsi"/>
                <w:b/>
                <w:bCs/>
                <w:color w:val="000000"/>
              </w:rPr>
              <w:t>U.F</w:t>
            </w:r>
          </w:p>
        </w:tc>
      </w:tr>
      <w:tr w:rsidR="00D71E1E" w:rsidRPr="00D71E1E" w:rsidTr="00D71E1E">
        <w:trPr>
          <w:trHeight w:val="340"/>
        </w:trPr>
        <w:tc>
          <w:tcPr>
            <w:tcW w:w="2694" w:type="dxa"/>
            <w:vMerge/>
            <w:shd w:val="clear" w:color="auto" w:fill="D9D9D9" w:themeFill="background1" w:themeFillShade="D9"/>
          </w:tcPr>
          <w:p w:rsidR="00D71E1E" w:rsidRPr="00D71E1E" w:rsidRDefault="00D71E1E" w:rsidP="00D71E1E">
            <w:pPr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:rsidR="00D71E1E" w:rsidRPr="00682B9A" w:rsidRDefault="00D71E1E" w:rsidP="00D71E1E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ANTICIPO</w:t>
            </w:r>
          </w:p>
        </w:tc>
        <w:tc>
          <w:tcPr>
            <w:tcW w:w="2552" w:type="dxa"/>
            <w:vAlign w:val="center"/>
          </w:tcPr>
          <w:p w:rsidR="00D71E1E" w:rsidRPr="00D71E1E" w:rsidRDefault="00D71E1E" w:rsidP="00D71E1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22" w:type="dxa"/>
            <w:vAlign w:val="center"/>
          </w:tcPr>
          <w:p w:rsidR="00D71E1E" w:rsidRPr="00D71E1E" w:rsidRDefault="00D71E1E" w:rsidP="00D71E1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U.F</w:t>
            </w:r>
          </w:p>
        </w:tc>
      </w:tr>
      <w:tr w:rsidR="00D71E1E" w:rsidRPr="00D71E1E" w:rsidTr="00D71E1E">
        <w:trPr>
          <w:trHeight w:val="340"/>
        </w:trPr>
        <w:tc>
          <w:tcPr>
            <w:tcW w:w="2694" w:type="dxa"/>
            <w:vMerge/>
            <w:shd w:val="clear" w:color="auto" w:fill="D9D9D9" w:themeFill="background1" w:themeFillShade="D9"/>
          </w:tcPr>
          <w:p w:rsidR="00D71E1E" w:rsidRPr="00D71E1E" w:rsidRDefault="00D71E1E" w:rsidP="00D71E1E">
            <w:pPr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D71E1E" w:rsidRPr="00682B9A" w:rsidRDefault="00D71E1E" w:rsidP="00D71E1E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82B9A">
              <w:rPr>
                <w:rFonts w:asciiTheme="minorHAnsi" w:hAnsiTheme="minorHAnsi" w:cstheme="minorHAnsi"/>
                <w:b/>
                <w:bCs/>
                <w:color w:val="000000"/>
              </w:rPr>
              <w:t>EP SEGÚN AVANCES</w:t>
            </w:r>
          </w:p>
        </w:tc>
        <w:tc>
          <w:tcPr>
            <w:tcW w:w="2552" w:type="dxa"/>
            <w:vAlign w:val="center"/>
          </w:tcPr>
          <w:p w:rsidR="00D71E1E" w:rsidRPr="00D71E1E" w:rsidRDefault="00D71E1E" w:rsidP="00D71E1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22" w:type="dxa"/>
            <w:vAlign w:val="center"/>
          </w:tcPr>
          <w:p w:rsidR="00D71E1E" w:rsidRPr="00D71E1E" w:rsidRDefault="00D71E1E" w:rsidP="00D71E1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U.F</w:t>
            </w:r>
          </w:p>
        </w:tc>
      </w:tr>
    </w:tbl>
    <w:p w:rsidR="008B2D7B" w:rsidRDefault="008B2D7B"/>
    <w:p w:rsidR="008B2D7B" w:rsidRDefault="008B2D7B"/>
    <w:p w:rsidR="008B2D7B" w:rsidRDefault="008B2D7B"/>
    <w:p w:rsidR="008B2D7B" w:rsidRDefault="008B2D7B"/>
    <w:p w:rsidR="00F07463" w:rsidRDefault="00F0746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14"/>
        <w:gridCol w:w="4814"/>
      </w:tblGrid>
      <w:tr w:rsidR="00F82378" w:rsidRPr="00287421">
        <w:tc>
          <w:tcPr>
            <w:tcW w:w="5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82378" w:rsidRPr="00287421" w:rsidRDefault="00F82378">
            <w:pPr>
              <w:rPr>
                <w:sz w:val="22"/>
                <w:szCs w:val="22"/>
              </w:rPr>
            </w:pPr>
          </w:p>
        </w:tc>
        <w:tc>
          <w:tcPr>
            <w:tcW w:w="481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82378" w:rsidRPr="00C44600" w:rsidRDefault="00F82378" w:rsidP="00C44600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C4460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PAULA TAMPIER LOBOS</w:t>
            </w:r>
          </w:p>
        </w:tc>
      </w:tr>
      <w:tr w:rsidR="00F82378" w:rsidRPr="00287421">
        <w:tc>
          <w:tcPr>
            <w:tcW w:w="5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82378" w:rsidRPr="00287421" w:rsidRDefault="00F82378">
            <w:pPr>
              <w:rPr>
                <w:sz w:val="22"/>
                <w:szCs w:val="22"/>
              </w:rPr>
            </w:pPr>
            <w:r w:rsidRPr="00F0746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Redactado Por:</w:t>
            </w:r>
            <w:r w:rsidR="00C536DA" w:rsidRPr="00287421">
              <w:rPr>
                <w:sz w:val="22"/>
                <w:szCs w:val="22"/>
              </w:rPr>
              <w:t xml:space="preserve"> </w:t>
            </w:r>
            <w:r w:rsidR="00682B9A" w:rsidRPr="00682B9A">
              <w:rPr>
                <w:rFonts w:asciiTheme="minorHAnsi" w:hAnsiTheme="minorHAnsi" w:cstheme="minorHAnsi"/>
                <w:sz w:val="22"/>
                <w:szCs w:val="22"/>
              </w:rPr>
              <w:t>Michele Tampier</w:t>
            </w:r>
          </w:p>
        </w:tc>
        <w:tc>
          <w:tcPr>
            <w:tcW w:w="4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82378" w:rsidRPr="00C44600" w:rsidRDefault="00F82378" w:rsidP="00C44600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C4460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GTE. DE COMERCIO ADMN. Y FINANZAS</w:t>
            </w:r>
          </w:p>
        </w:tc>
      </w:tr>
    </w:tbl>
    <w:p w:rsidR="00F82378" w:rsidRDefault="00F82378"/>
    <w:sectPr w:rsidR="00F82378" w:rsidSect="00F07463">
      <w:headerReference w:type="default" r:id="rId6"/>
      <w:pgSz w:w="12240" w:h="15840" w:code="1"/>
      <w:pgMar w:top="1077" w:right="1009" w:bottom="1077" w:left="100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E30" w:rsidRDefault="006E6E30">
      <w:r>
        <w:separator/>
      </w:r>
    </w:p>
  </w:endnote>
  <w:endnote w:type="continuationSeparator" w:id="0">
    <w:p w:rsidR="006E6E30" w:rsidRDefault="006E6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E30" w:rsidRDefault="006E6E30">
      <w:r>
        <w:separator/>
      </w:r>
    </w:p>
  </w:footnote>
  <w:footnote w:type="continuationSeparator" w:id="0">
    <w:p w:rsidR="006E6E30" w:rsidRDefault="006E6E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0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70"/>
      <w:gridCol w:w="307"/>
      <w:gridCol w:w="2478"/>
      <w:gridCol w:w="2477"/>
      <w:gridCol w:w="506"/>
      <w:gridCol w:w="2363"/>
    </w:tblGrid>
    <w:tr w:rsidR="00B36D4B" w:rsidRPr="0073170B">
      <w:trPr>
        <w:cantSplit/>
        <w:trHeight w:val="1506"/>
      </w:trPr>
      <w:tc>
        <w:tcPr>
          <w:tcW w:w="2170" w:type="dxa"/>
          <w:vAlign w:val="center"/>
        </w:tcPr>
        <w:p w:rsidR="00B36D4B" w:rsidRPr="0073170B" w:rsidRDefault="00B36D4B" w:rsidP="00153001">
          <w:pPr>
            <w:pStyle w:val="Ttulo7"/>
            <w:spacing w:before="0" w:after="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  <w:noProof/>
              <w:lang w:val="es-CL" w:eastAsia="es-CL"/>
            </w:rPr>
            <w:drawing>
              <wp:inline distT="0" distB="0" distL="0" distR="0">
                <wp:extent cx="1228725" cy="676275"/>
                <wp:effectExtent l="19050" t="0" r="9525" b="0"/>
                <wp:docPr id="21" name="Imagen 21" descr="INPROMAS_LOGO_ROJONEG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INPROMAS_LOGO_ROJONEG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8" w:type="dxa"/>
          <w:gridSpan w:val="4"/>
          <w:vAlign w:val="center"/>
        </w:tcPr>
        <w:p w:rsidR="00B36D4B" w:rsidRPr="006A38FC" w:rsidRDefault="00B36D4B" w:rsidP="00153001">
          <w:pPr>
            <w:spacing w:after="120"/>
            <w:ind w:right="-68"/>
            <w:jc w:val="center"/>
            <w:rPr>
              <w:rFonts w:ascii="Arial Narrow" w:hAnsi="Arial Narrow"/>
              <w:b/>
              <w:sz w:val="36"/>
              <w:szCs w:val="36"/>
              <w:lang w:val="es-ES"/>
            </w:rPr>
          </w:pPr>
          <w:r w:rsidRPr="006A38FC">
            <w:rPr>
              <w:rFonts w:ascii="Arial Narrow" w:hAnsi="Arial Narrow"/>
              <w:b/>
              <w:sz w:val="36"/>
              <w:szCs w:val="36"/>
              <w:lang w:val="es-ES"/>
            </w:rPr>
            <w:t>HOJA DE INICIO</w:t>
          </w:r>
        </w:p>
      </w:tc>
      <w:tc>
        <w:tcPr>
          <w:tcW w:w="2363" w:type="dxa"/>
          <w:vAlign w:val="center"/>
        </w:tcPr>
        <w:p w:rsidR="00B36D4B" w:rsidRPr="0073170B" w:rsidRDefault="00B36D4B" w:rsidP="00153001">
          <w:pPr>
            <w:jc w:val="center"/>
            <w:rPr>
              <w:rFonts w:ascii="Arial Narrow" w:hAnsi="Arial Narrow"/>
              <w:sz w:val="32"/>
              <w:lang w:val="es-ES"/>
            </w:rPr>
          </w:pPr>
          <w:r>
            <w:rPr>
              <w:rFonts w:ascii="Arial Narrow" w:hAnsi="Arial Narrow"/>
              <w:noProof/>
              <w:sz w:val="32"/>
              <w:lang w:eastAsia="es-CL"/>
            </w:rPr>
            <w:drawing>
              <wp:inline distT="0" distB="0" distL="0" distR="0">
                <wp:extent cx="1323975" cy="676275"/>
                <wp:effectExtent l="19050" t="0" r="9525" b="0"/>
                <wp:docPr id="22" name="Imagen 22" descr="IMPROMAS_MANTE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IMPROMAS_MANTE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6D4B" w:rsidRPr="0073170B">
      <w:trPr>
        <w:cantSplit/>
        <w:trHeight w:val="365"/>
      </w:trPr>
      <w:tc>
        <w:tcPr>
          <w:tcW w:w="2477" w:type="dxa"/>
          <w:gridSpan w:val="2"/>
        </w:tcPr>
        <w:p w:rsidR="00B36D4B" w:rsidRPr="0073170B" w:rsidRDefault="00B36D4B" w:rsidP="00E353E3">
          <w:pPr>
            <w:ind w:right="-70"/>
            <w:rPr>
              <w:rFonts w:ascii="Arial Narrow" w:hAnsi="Arial Narrow" w:cs="Arial"/>
              <w:sz w:val="16"/>
              <w:lang w:val="es-ES"/>
            </w:rPr>
          </w:pPr>
          <w:r w:rsidRPr="0073170B">
            <w:rPr>
              <w:rFonts w:ascii="Arial Narrow" w:hAnsi="Arial Narrow" w:cs="Arial"/>
              <w:sz w:val="16"/>
              <w:lang w:val="es-ES"/>
            </w:rPr>
            <w:t>Formulario N°:</w:t>
          </w:r>
        </w:p>
        <w:p w:rsidR="00B36D4B" w:rsidRPr="0073170B" w:rsidRDefault="00B36D4B" w:rsidP="00E353E3">
          <w:pPr>
            <w:ind w:right="-70"/>
            <w:jc w:val="center"/>
            <w:rPr>
              <w:rFonts w:ascii="Arial Narrow" w:hAnsi="Arial Narrow" w:cs="Arial"/>
              <w:lang w:val="es-ES"/>
            </w:rPr>
          </w:pPr>
          <w:r>
            <w:rPr>
              <w:rFonts w:ascii="Arial Narrow" w:hAnsi="Arial Narrow" w:cs="Arial"/>
              <w:lang w:val="es-ES"/>
            </w:rPr>
            <w:t>FO-02/PE-7-01</w:t>
          </w:r>
        </w:p>
      </w:tc>
      <w:tc>
        <w:tcPr>
          <w:tcW w:w="2478" w:type="dxa"/>
        </w:tcPr>
        <w:p w:rsidR="00B36D4B" w:rsidRPr="0073170B" w:rsidRDefault="00B36D4B" w:rsidP="00E353E3">
          <w:pPr>
            <w:ind w:right="-70"/>
            <w:rPr>
              <w:rFonts w:ascii="Arial Narrow" w:hAnsi="Arial Narrow" w:cs="Arial"/>
              <w:sz w:val="16"/>
              <w:lang w:val="es-ES"/>
            </w:rPr>
          </w:pPr>
          <w:r w:rsidRPr="0073170B">
            <w:rPr>
              <w:rFonts w:ascii="Arial Narrow" w:hAnsi="Arial Narrow" w:cs="Arial"/>
              <w:sz w:val="16"/>
              <w:lang w:val="es-ES"/>
            </w:rPr>
            <w:t>Fecha de vigencia:</w:t>
          </w:r>
        </w:p>
        <w:p w:rsidR="00B36D4B" w:rsidRPr="0073170B" w:rsidRDefault="003F1CFB" w:rsidP="003F1CFB">
          <w:pPr>
            <w:ind w:right="-70"/>
            <w:jc w:val="center"/>
            <w:rPr>
              <w:rFonts w:ascii="Arial Narrow" w:hAnsi="Arial Narrow" w:cs="Arial"/>
              <w:lang w:val="es-ES"/>
            </w:rPr>
          </w:pPr>
          <w:r>
            <w:rPr>
              <w:rFonts w:ascii="Arial Narrow" w:hAnsi="Arial Narrow" w:cs="Arial"/>
              <w:lang w:val="es-ES"/>
            </w:rPr>
            <w:t>2</w:t>
          </w:r>
          <w:r w:rsidR="00B36D4B">
            <w:rPr>
              <w:rFonts w:ascii="Arial Narrow" w:hAnsi="Arial Narrow" w:cs="Arial"/>
              <w:lang w:val="es-ES"/>
            </w:rPr>
            <w:t>8.0</w:t>
          </w:r>
          <w:r>
            <w:rPr>
              <w:rFonts w:ascii="Arial Narrow" w:hAnsi="Arial Narrow" w:cs="Arial"/>
              <w:lang w:val="es-ES"/>
            </w:rPr>
            <w:t>3</w:t>
          </w:r>
          <w:r w:rsidR="00B36D4B">
            <w:rPr>
              <w:rFonts w:ascii="Arial Narrow" w:hAnsi="Arial Narrow" w:cs="Arial"/>
              <w:lang w:val="es-ES"/>
            </w:rPr>
            <w:t>.1</w:t>
          </w:r>
          <w:r>
            <w:rPr>
              <w:rFonts w:ascii="Arial Narrow" w:hAnsi="Arial Narrow" w:cs="Arial"/>
              <w:lang w:val="es-ES"/>
            </w:rPr>
            <w:t>5</w:t>
          </w:r>
        </w:p>
      </w:tc>
      <w:tc>
        <w:tcPr>
          <w:tcW w:w="2477" w:type="dxa"/>
        </w:tcPr>
        <w:p w:rsidR="00B36D4B" w:rsidRPr="0073170B" w:rsidRDefault="00B36D4B" w:rsidP="00E353E3">
          <w:pPr>
            <w:ind w:right="-70"/>
            <w:rPr>
              <w:rFonts w:ascii="Arial Narrow" w:hAnsi="Arial Narrow" w:cs="Arial"/>
              <w:sz w:val="16"/>
              <w:lang w:val="es-ES"/>
            </w:rPr>
          </w:pPr>
          <w:r w:rsidRPr="0073170B">
            <w:rPr>
              <w:rFonts w:ascii="Arial Narrow" w:hAnsi="Arial Narrow" w:cs="Arial"/>
              <w:sz w:val="16"/>
              <w:lang w:val="es-ES"/>
            </w:rPr>
            <w:t>Modificación Nº:</w:t>
          </w:r>
        </w:p>
        <w:p w:rsidR="00B36D4B" w:rsidRPr="0073170B" w:rsidRDefault="003F1CFB" w:rsidP="00E353E3">
          <w:pPr>
            <w:ind w:right="-70"/>
            <w:jc w:val="center"/>
            <w:rPr>
              <w:rFonts w:ascii="Arial Narrow" w:hAnsi="Arial Narrow" w:cs="Arial"/>
              <w:lang w:val="es-ES"/>
            </w:rPr>
          </w:pPr>
          <w:r>
            <w:rPr>
              <w:rFonts w:ascii="Arial Narrow" w:hAnsi="Arial Narrow" w:cs="Arial"/>
              <w:lang w:val="es-ES"/>
            </w:rPr>
            <w:t>2</w:t>
          </w:r>
        </w:p>
      </w:tc>
      <w:tc>
        <w:tcPr>
          <w:tcW w:w="2869" w:type="dxa"/>
          <w:gridSpan w:val="2"/>
        </w:tcPr>
        <w:p w:rsidR="00B36D4B" w:rsidRPr="0073170B" w:rsidRDefault="00B36D4B" w:rsidP="00E353E3">
          <w:pPr>
            <w:ind w:right="-70"/>
            <w:rPr>
              <w:rFonts w:ascii="Arial Narrow" w:hAnsi="Arial Narrow" w:cs="Arial"/>
              <w:sz w:val="16"/>
              <w:lang w:val="es-ES"/>
            </w:rPr>
          </w:pPr>
          <w:r w:rsidRPr="0073170B">
            <w:rPr>
              <w:rFonts w:ascii="Arial Narrow" w:hAnsi="Arial Narrow" w:cs="Arial"/>
              <w:sz w:val="16"/>
              <w:lang w:val="es-ES"/>
            </w:rPr>
            <w:t>Página:</w:t>
          </w:r>
        </w:p>
        <w:p w:rsidR="00B36D4B" w:rsidRPr="0073170B" w:rsidRDefault="00B36D4B" w:rsidP="00E353E3">
          <w:pPr>
            <w:ind w:right="-70"/>
            <w:jc w:val="center"/>
            <w:rPr>
              <w:rFonts w:ascii="Arial Narrow" w:hAnsi="Arial Narrow" w:cs="Arial"/>
              <w:lang w:val="es-ES"/>
            </w:rPr>
          </w:pPr>
          <w:r w:rsidRPr="0073170B">
            <w:rPr>
              <w:rFonts w:ascii="Arial Narrow" w:hAnsi="Arial Narrow" w:cs="Arial"/>
              <w:snapToGrid w:val="0"/>
              <w:lang w:val="es-ES" w:eastAsia="en-US"/>
            </w:rPr>
            <w:t xml:space="preserve"> </w:t>
          </w:r>
          <w:r w:rsidRPr="0073170B">
            <w:rPr>
              <w:rFonts w:ascii="Arial Narrow" w:hAnsi="Arial Narrow" w:cs="Arial"/>
              <w:snapToGrid w:val="0"/>
              <w:lang w:val="es-ES"/>
            </w:rPr>
            <w:t xml:space="preserve"> </w:t>
          </w:r>
          <w:r w:rsidRPr="0073170B">
            <w:rPr>
              <w:rFonts w:ascii="Arial Narrow" w:hAnsi="Arial Narrow" w:cs="Arial"/>
              <w:snapToGrid w:val="0"/>
              <w:lang w:val="es-ES"/>
            </w:rPr>
            <w:fldChar w:fldCharType="begin"/>
          </w:r>
          <w:r w:rsidRPr="0073170B">
            <w:rPr>
              <w:rFonts w:ascii="Arial Narrow" w:hAnsi="Arial Narrow" w:cs="Arial"/>
              <w:snapToGrid w:val="0"/>
              <w:lang w:val="es-ES"/>
            </w:rPr>
            <w:instrText xml:space="preserve"> PAGE </w:instrText>
          </w:r>
          <w:r w:rsidRPr="0073170B">
            <w:rPr>
              <w:rFonts w:ascii="Arial Narrow" w:hAnsi="Arial Narrow" w:cs="Arial"/>
              <w:snapToGrid w:val="0"/>
              <w:lang w:val="es-ES"/>
            </w:rPr>
            <w:fldChar w:fldCharType="separate"/>
          </w:r>
          <w:r w:rsidR="008361FE">
            <w:rPr>
              <w:rFonts w:ascii="Arial Narrow" w:hAnsi="Arial Narrow" w:cs="Arial"/>
              <w:noProof/>
              <w:snapToGrid w:val="0"/>
              <w:lang w:val="es-ES"/>
            </w:rPr>
            <w:t>1</w:t>
          </w:r>
          <w:r w:rsidRPr="0073170B">
            <w:rPr>
              <w:rFonts w:ascii="Arial Narrow" w:hAnsi="Arial Narrow" w:cs="Arial"/>
              <w:snapToGrid w:val="0"/>
              <w:lang w:val="es-ES"/>
            </w:rPr>
            <w:fldChar w:fldCharType="end"/>
          </w:r>
          <w:r w:rsidRPr="0073170B">
            <w:rPr>
              <w:rFonts w:ascii="Arial Narrow" w:hAnsi="Arial Narrow" w:cs="Arial"/>
              <w:snapToGrid w:val="0"/>
              <w:lang w:val="es-ES"/>
            </w:rPr>
            <w:t xml:space="preserve"> de </w:t>
          </w:r>
          <w:r w:rsidRPr="0073170B">
            <w:rPr>
              <w:rFonts w:ascii="Arial Narrow" w:hAnsi="Arial Narrow" w:cs="Arial"/>
              <w:snapToGrid w:val="0"/>
              <w:lang w:val="es-ES"/>
            </w:rPr>
            <w:fldChar w:fldCharType="begin"/>
          </w:r>
          <w:r w:rsidRPr="0073170B">
            <w:rPr>
              <w:rFonts w:ascii="Arial Narrow" w:hAnsi="Arial Narrow" w:cs="Arial"/>
              <w:snapToGrid w:val="0"/>
              <w:lang w:val="es-ES"/>
            </w:rPr>
            <w:instrText xml:space="preserve"> NUMPAGES </w:instrText>
          </w:r>
          <w:r w:rsidRPr="0073170B">
            <w:rPr>
              <w:rFonts w:ascii="Arial Narrow" w:hAnsi="Arial Narrow" w:cs="Arial"/>
              <w:snapToGrid w:val="0"/>
              <w:lang w:val="es-ES"/>
            </w:rPr>
            <w:fldChar w:fldCharType="separate"/>
          </w:r>
          <w:r w:rsidR="008361FE">
            <w:rPr>
              <w:rFonts w:ascii="Arial Narrow" w:hAnsi="Arial Narrow" w:cs="Arial"/>
              <w:noProof/>
              <w:snapToGrid w:val="0"/>
              <w:lang w:val="es-ES"/>
            </w:rPr>
            <w:t>2</w:t>
          </w:r>
          <w:r w:rsidRPr="0073170B">
            <w:rPr>
              <w:rFonts w:ascii="Arial Narrow" w:hAnsi="Arial Narrow" w:cs="Arial"/>
              <w:snapToGrid w:val="0"/>
              <w:lang w:val="es-ES"/>
            </w:rPr>
            <w:fldChar w:fldCharType="end"/>
          </w:r>
        </w:p>
      </w:tc>
    </w:tr>
  </w:tbl>
  <w:p w:rsidR="00B36D4B" w:rsidRPr="00C954AB" w:rsidRDefault="00B36D4B">
    <w:pPr>
      <w:pStyle w:val="Encabezado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CFB"/>
    <w:rsid w:val="00005843"/>
    <w:rsid w:val="00005937"/>
    <w:rsid w:val="00011DC2"/>
    <w:rsid w:val="00014524"/>
    <w:rsid w:val="00014E88"/>
    <w:rsid w:val="00024440"/>
    <w:rsid w:val="00026C8E"/>
    <w:rsid w:val="000270C0"/>
    <w:rsid w:val="00041D7D"/>
    <w:rsid w:val="00045469"/>
    <w:rsid w:val="0005516D"/>
    <w:rsid w:val="00073E57"/>
    <w:rsid w:val="00080028"/>
    <w:rsid w:val="00080178"/>
    <w:rsid w:val="000866E3"/>
    <w:rsid w:val="00086B5E"/>
    <w:rsid w:val="00087B32"/>
    <w:rsid w:val="0009021A"/>
    <w:rsid w:val="00091336"/>
    <w:rsid w:val="000A07DC"/>
    <w:rsid w:val="000B23B8"/>
    <w:rsid w:val="000D6A03"/>
    <w:rsid w:val="000E4A5E"/>
    <w:rsid w:val="0010100B"/>
    <w:rsid w:val="00102D75"/>
    <w:rsid w:val="00105923"/>
    <w:rsid w:val="001079A1"/>
    <w:rsid w:val="001123CE"/>
    <w:rsid w:val="001332D7"/>
    <w:rsid w:val="00143B77"/>
    <w:rsid w:val="00144B50"/>
    <w:rsid w:val="0015221A"/>
    <w:rsid w:val="00153001"/>
    <w:rsid w:val="00154F6B"/>
    <w:rsid w:val="00161BF4"/>
    <w:rsid w:val="00164E66"/>
    <w:rsid w:val="00171C4B"/>
    <w:rsid w:val="00180397"/>
    <w:rsid w:val="001846C3"/>
    <w:rsid w:val="001917B2"/>
    <w:rsid w:val="00191FC6"/>
    <w:rsid w:val="00194E77"/>
    <w:rsid w:val="001A56DB"/>
    <w:rsid w:val="001B205E"/>
    <w:rsid w:val="001B4B40"/>
    <w:rsid w:val="001B7E20"/>
    <w:rsid w:val="001C1830"/>
    <w:rsid w:val="001C2340"/>
    <w:rsid w:val="001C5F62"/>
    <w:rsid w:val="001D16AD"/>
    <w:rsid w:val="001D4C49"/>
    <w:rsid w:val="001D4EB4"/>
    <w:rsid w:val="001E2CB7"/>
    <w:rsid w:val="001E5D2F"/>
    <w:rsid w:val="001E79C0"/>
    <w:rsid w:val="001F18D7"/>
    <w:rsid w:val="001F1DB6"/>
    <w:rsid w:val="001F5C4E"/>
    <w:rsid w:val="001F6575"/>
    <w:rsid w:val="002179FE"/>
    <w:rsid w:val="0022326C"/>
    <w:rsid w:val="002242F8"/>
    <w:rsid w:val="0022460E"/>
    <w:rsid w:val="002249FA"/>
    <w:rsid w:val="00224BAD"/>
    <w:rsid w:val="002270EC"/>
    <w:rsid w:val="00230734"/>
    <w:rsid w:val="002328FA"/>
    <w:rsid w:val="00232F2F"/>
    <w:rsid w:val="0023521E"/>
    <w:rsid w:val="002402D1"/>
    <w:rsid w:val="00242EBA"/>
    <w:rsid w:val="002738FA"/>
    <w:rsid w:val="00284AEF"/>
    <w:rsid w:val="00287421"/>
    <w:rsid w:val="00290D40"/>
    <w:rsid w:val="00291B95"/>
    <w:rsid w:val="002A37DC"/>
    <w:rsid w:val="002C6872"/>
    <w:rsid w:val="002D0E91"/>
    <w:rsid w:val="002D26DE"/>
    <w:rsid w:val="002E3AC7"/>
    <w:rsid w:val="002F62CD"/>
    <w:rsid w:val="00305C3E"/>
    <w:rsid w:val="0031473C"/>
    <w:rsid w:val="0031732A"/>
    <w:rsid w:val="00340510"/>
    <w:rsid w:val="00371358"/>
    <w:rsid w:val="00373C6A"/>
    <w:rsid w:val="00381045"/>
    <w:rsid w:val="003811E5"/>
    <w:rsid w:val="003842AC"/>
    <w:rsid w:val="003865BA"/>
    <w:rsid w:val="003905F5"/>
    <w:rsid w:val="003932B2"/>
    <w:rsid w:val="00397A6A"/>
    <w:rsid w:val="003A426A"/>
    <w:rsid w:val="003B0A14"/>
    <w:rsid w:val="003B0FCF"/>
    <w:rsid w:val="003B24DD"/>
    <w:rsid w:val="003B3363"/>
    <w:rsid w:val="003B3EEB"/>
    <w:rsid w:val="003D45F7"/>
    <w:rsid w:val="003E55C9"/>
    <w:rsid w:val="003E5E9D"/>
    <w:rsid w:val="003F1CFB"/>
    <w:rsid w:val="003F33C1"/>
    <w:rsid w:val="003F6EC4"/>
    <w:rsid w:val="003F7351"/>
    <w:rsid w:val="00400FBB"/>
    <w:rsid w:val="00411640"/>
    <w:rsid w:val="00423EDC"/>
    <w:rsid w:val="0043269F"/>
    <w:rsid w:val="004335D1"/>
    <w:rsid w:val="00443D54"/>
    <w:rsid w:val="00445E92"/>
    <w:rsid w:val="0044629F"/>
    <w:rsid w:val="00456DC4"/>
    <w:rsid w:val="00457169"/>
    <w:rsid w:val="00461A6B"/>
    <w:rsid w:val="0046563B"/>
    <w:rsid w:val="004711B1"/>
    <w:rsid w:val="00477724"/>
    <w:rsid w:val="004B37C1"/>
    <w:rsid w:val="004C01E9"/>
    <w:rsid w:val="004C0781"/>
    <w:rsid w:val="004E0AEE"/>
    <w:rsid w:val="004E3098"/>
    <w:rsid w:val="004F7689"/>
    <w:rsid w:val="005073C7"/>
    <w:rsid w:val="0051216B"/>
    <w:rsid w:val="00514F82"/>
    <w:rsid w:val="00515518"/>
    <w:rsid w:val="00515549"/>
    <w:rsid w:val="005243F5"/>
    <w:rsid w:val="00524B12"/>
    <w:rsid w:val="00531E7C"/>
    <w:rsid w:val="00533EB9"/>
    <w:rsid w:val="00534B55"/>
    <w:rsid w:val="00540DE8"/>
    <w:rsid w:val="00542E78"/>
    <w:rsid w:val="00542FD6"/>
    <w:rsid w:val="00543B19"/>
    <w:rsid w:val="00560627"/>
    <w:rsid w:val="00576588"/>
    <w:rsid w:val="00585D1D"/>
    <w:rsid w:val="00593AA7"/>
    <w:rsid w:val="00596FAD"/>
    <w:rsid w:val="005A3ABA"/>
    <w:rsid w:val="005A7302"/>
    <w:rsid w:val="005C3191"/>
    <w:rsid w:val="005D0708"/>
    <w:rsid w:val="005D128C"/>
    <w:rsid w:val="005D2DBE"/>
    <w:rsid w:val="005D326D"/>
    <w:rsid w:val="005D7810"/>
    <w:rsid w:val="005D7DAF"/>
    <w:rsid w:val="005F2265"/>
    <w:rsid w:val="005F3559"/>
    <w:rsid w:val="005F6F0B"/>
    <w:rsid w:val="00603228"/>
    <w:rsid w:val="0060750D"/>
    <w:rsid w:val="00607EE1"/>
    <w:rsid w:val="00612C93"/>
    <w:rsid w:val="00622545"/>
    <w:rsid w:val="00624DE9"/>
    <w:rsid w:val="0062792F"/>
    <w:rsid w:val="00634E98"/>
    <w:rsid w:val="00644E49"/>
    <w:rsid w:val="00646D8B"/>
    <w:rsid w:val="00652BC9"/>
    <w:rsid w:val="006562F4"/>
    <w:rsid w:val="00666825"/>
    <w:rsid w:val="0068105D"/>
    <w:rsid w:val="00682B9A"/>
    <w:rsid w:val="00686527"/>
    <w:rsid w:val="006A1676"/>
    <w:rsid w:val="006A38FC"/>
    <w:rsid w:val="006A6FC8"/>
    <w:rsid w:val="006A7039"/>
    <w:rsid w:val="006C461F"/>
    <w:rsid w:val="006C5CE9"/>
    <w:rsid w:val="006D0C0A"/>
    <w:rsid w:val="006D56AF"/>
    <w:rsid w:val="006D6460"/>
    <w:rsid w:val="006E6E30"/>
    <w:rsid w:val="006F39A9"/>
    <w:rsid w:val="006F61B0"/>
    <w:rsid w:val="007025DE"/>
    <w:rsid w:val="00703E9C"/>
    <w:rsid w:val="00713BD8"/>
    <w:rsid w:val="007171B6"/>
    <w:rsid w:val="0072383A"/>
    <w:rsid w:val="00727E17"/>
    <w:rsid w:val="00733469"/>
    <w:rsid w:val="0073362B"/>
    <w:rsid w:val="00736079"/>
    <w:rsid w:val="00745554"/>
    <w:rsid w:val="00751058"/>
    <w:rsid w:val="00753C8C"/>
    <w:rsid w:val="00773F23"/>
    <w:rsid w:val="00774666"/>
    <w:rsid w:val="00782053"/>
    <w:rsid w:val="00783655"/>
    <w:rsid w:val="00793B67"/>
    <w:rsid w:val="007A28C2"/>
    <w:rsid w:val="007A32B2"/>
    <w:rsid w:val="007A3DEC"/>
    <w:rsid w:val="007B6A00"/>
    <w:rsid w:val="007C5E0F"/>
    <w:rsid w:val="007D2715"/>
    <w:rsid w:val="007D57C7"/>
    <w:rsid w:val="007E3377"/>
    <w:rsid w:val="007E4126"/>
    <w:rsid w:val="007F28FA"/>
    <w:rsid w:val="007F4B6F"/>
    <w:rsid w:val="00802265"/>
    <w:rsid w:val="00802618"/>
    <w:rsid w:val="00803C9A"/>
    <w:rsid w:val="00803C9E"/>
    <w:rsid w:val="00805759"/>
    <w:rsid w:val="008067AC"/>
    <w:rsid w:val="008133F4"/>
    <w:rsid w:val="00830996"/>
    <w:rsid w:val="0083240A"/>
    <w:rsid w:val="00832CB9"/>
    <w:rsid w:val="008361FE"/>
    <w:rsid w:val="008372E1"/>
    <w:rsid w:val="0083786F"/>
    <w:rsid w:val="00843236"/>
    <w:rsid w:val="00843AD5"/>
    <w:rsid w:val="00843C4B"/>
    <w:rsid w:val="0084444A"/>
    <w:rsid w:val="008462CD"/>
    <w:rsid w:val="00851468"/>
    <w:rsid w:val="008531E2"/>
    <w:rsid w:val="00870CD0"/>
    <w:rsid w:val="00882549"/>
    <w:rsid w:val="008854A4"/>
    <w:rsid w:val="008929EA"/>
    <w:rsid w:val="008A213E"/>
    <w:rsid w:val="008A40A8"/>
    <w:rsid w:val="008A7C6F"/>
    <w:rsid w:val="008B2D7B"/>
    <w:rsid w:val="008C124F"/>
    <w:rsid w:val="008C2FB4"/>
    <w:rsid w:val="008C7EDC"/>
    <w:rsid w:val="008D3EC3"/>
    <w:rsid w:val="008D4F6E"/>
    <w:rsid w:val="008D6A26"/>
    <w:rsid w:val="008E2F30"/>
    <w:rsid w:val="008E4396"/>
    <w:rsid w:val="008E7FB5"/>
    <w:rsid w:val="008F0725"/>
    <w:rsid w:val="0090023A"/>
    <w:rsid w:val="00901198"/>
    <w:rsid w:val="00901C06"/>
    <w:rsid w:val="00905296"/>
    <w:rsid w:val="0091774C"/>
    <w:rsid w:val="0093522A"/>
    <w:rsid w:val="00945F03"/>
    <w:rsid w:val="00946156"/>
    <w:rsid w:val="009554F2"/>
    <w:rsid w:val="009557D5"/>
    <w:rsid w:val="00962DD2"/>
    <w:rsid w:val="00965077"/>
    <w:rsid w:val="0096662E"/>
    <w:rsid w:val="00974C4F"/>
    <w:rsid w:val="00983637"/>
    <w:rsid w:val="0098654A"/>
    <w:rsid w:val="00987EBE"/>
    <w:rsid w:val="009913E8"/>
    <w:rsid w:val="009942F7"/>
    <w:rsid w:val="009B07C1"/>
    <w:rsid w:val="009B66DB"/>
    <w:rsid w:val="009C0B19"/>
    <w:rsid w:val="009C36E9"/>
    <w:rsid w:val="009C7CB5"/>
    <w:rsid w:val="009D2E3D"/>
    <w:rsid w:val="009D718F"/>
    <w:rsid w:val="009E574B"/>
    <w:rsid w:val="00A00A6E"/>
    <w:rsid w:val="00A00F81"/>
    <w:rsid w:val="00A012BD"/>
    <w:rsid w:val="00A020DD"/>
    <w:rsid w:val="00A02FF5"/>
    <w:rsid w:val="00A05E4F"/>
    <w:rsid w:val="00A06725"/>
    <w:rsid w:val="00A06ACF"/>
    <w:rsid w:val="00A07AEA"/>
    <w:rsid w:val="00A1144A"/>
    <w:rsid w:val="00A26502"/>
    <w:rsid w:val="00A3263D"/>
    <w:rsid w:val="00A404FB"/>
    <w:rsid w:val="00A410F3"/>
    <w:rsid w:val="00A43017"/>
    <w:rsid w:val="00A54DCF"/>
    <w:rsid w:val="00A61E0D"/>
    <w:rsid w:val="00A62821"/>
    <w:rsid w:val="00A66742"/>
    <w:rsid w:val="00A66DDE"/>
    <w:rsid w:val="00A70160"/>
    <w:rsid w:val="00A7117B"/>
    <w:rsid w:val="00A7368B"/>
    <w:rsid w:val="00A95C08"/>
    <w:rsid w:val="00A9785B"/>
    <w:rsid w:val="00AA1C17"/>
    <w:rsid w:val="00AC0C5B"/>
    <w:rsid w:val="00AC1D31"/>
    <w:rsid w:val="00AD041E"/>
    <w:rsid w:val="00AD175F"/>
    <w:rsid w:val="00AD1B26"/>
    <w:rsid w:val="00AD673F"/>
    <w:rsid w:val="00AD799A"/>
    <w:rsid w:val="00AF2D20"/>
    <w:rsid w:val="00B013AF"/>
    <w:rsid w:val="00B028F9"/>
    <w:rsid w:val="00B052B9"/>
    <w:rsid w:val="00B06E4F"/>
    <w:rsid w:val="00B073F1"/>
    <w:rsid w:val="00B107C8"/>
    <w:rsid w:val="00B10D15"/>
    <w:rsid w:val="00B17B8E"/>
    <w:rsid w:val="00B23580"/>
    <w:rsid w:val="00B26C18"/>
    <w:rsid w:val="00B34FD9"/>
    <w:rsid w:val="00B36D4B"/>
    <w:rsid w:val="00B450E6"/>
    <w:rsid w:val="00B52581"/>
    <w:rsid w:val="00B65025"/>
    <w:rsid w:val="00B7340E"/>
    <w:rsid w:val="00B848BC"/>
    <w:rsid w:val="00B85110"/>
    <w:rsid w:val="00B864BF"/>
    <w:rsid w:val="00B86704"/>
    <w:rsid w:val="00B90930"/>
    <w:rsid w:val="00B953A4"/>
    <w:rsid w:val="00B96E1E"/>
    <w:rsid w:val="00BA6284"/>
    <w:rsid w:val="00BB1F9D"/>
    <w:rsid w:val="00BB5190"/>
    <w:rsid w:val="00BC0813"/>
    <w:rsid w:val="00BC2948"/>
    <w:rsid w:val="00BC57C0"/>
    <w:rsid w:val="00BE1332"/>
    <w:rsid w:val="00BE1336"/>
    <w:rsid w:val="00BE2073"/>
    <w:rsid w:val="00BE30DB"/>
    <w:rsid w:val="00BE4EED"/>
    <w:rsid w:val="00BF0CE7"/>
    <w:rsid w:val="00BF50FB"/>
    <w:rsid w:val="00BF6C93"/>
    <w:rsid w:val="00C14071"/>
    <w:rsid w:val="00C1768B"/>
    <w:rsid w:val="00C214FB"/>
    <w:rsid w:val="00C21B05"/>
    <w:rsid w:val="00C23DD3"/>
    <w:rsid w:val="00C321D4"/>
    <w:rsid w:val="00C33DD8"/>
    <w:rsid w:val="00C41518"/>
    <w:rsid w:val="00C44600"/>
    <w:rsid w:val="00C44CC5"/>
    <w:rsid w:val="00C52FCC"/>
    <w:rsid w:val="00C536DA"/>
    <w:rsid w:val="00C564AA"/>
    <w:rsid w:val="00C601BB"/>
    <w:rsid w:val="00C6329A"/>
    <w:rsid w:val="00C70EAB"/>
    <w:rsid w:val="00C7129A"/>
    <w:rsid w:val="00C75FE1"/>
    <w:rsid w:val="00C86772"/>
    <w:rsid w:val="00C87174"/>
    <w:rsid w:val="00C95009"/>
    <w:rsid w:val="00C954AB"/>
    <w:rsid w:val="00C9706C"/>
    <w:rsid w:val="00CA7FCB"/>
    <w:rsid w:val="00CB1B17"/>
    <w:rsid w:val="00CB6FF2"/>
    <w:rsid w:val="00CB78D9"/>
    <w:rsid w:val="00CC030C"/>
    <w:rsid w:val="00CC0E06"/>
    <w:rsid w:val="00CC48DF"/>
    <w:rsid w:val="00CD2926"/>
    <w:rsid w:val="00CD484F"/>
    <w:rsid w:val="00CD49C5"/>
    <w:rsid w:val="00CD5236"/>
    <w:rsid w:val="00CD5A8A"/>
    <w:rsid w:val="00D003BB"/>
    <w:rsid w:val="00D05D22"/>
    <w:rsid w:val="00D12CA6"/>
    <w:rsid w:val="00D17EE2"/>
    <w:rsid w:val="00D202F3"/>
    <w:rsid w:val="00D23D78"/>
    <w:rsid w:val="00D267E5"/>
    <w:rsid w:val="00D26E28"/>
    <w:rsid w:val="00D31442"/>
    <w:rsid w:val="00D34106"/>
    <w:rsid w:val="00D36FFD"/>
    <w:rsid w:val="00D4738A"/>
    <w:rsid w:val="00D47EA2"/>
    <w:rsid w:val="00D51B95"/>
    <w:rsid w:val="00D56D4D"/>
    <w:rsid w:val="00D63598"/>
    <w:rsid w:val="00D71E1E"/>
    <w:rsid w:val="00D811E8"/>
    <w:rsid w:val="00D82228"/>
    <w:rsid w:val="00D8627B"/>
    <w:rsid w:val="00D8689C"/>
    <w:rsid w:val="00D96DC4"/>
    <w:rsid w:val="00DA3419"/>
    <w:rsid w:val="00DB1307"/>
    <w:rsid w:val="00DD1D29"/>
    <w:rsid w:val="00DD1FA4"/>
    <w:rsid w:val="00DD58A8"/>
    <w:rsid w:val="00DD7461"/>
    <w:rsid w:val="00DE5016"/>
    <w:rsid w:val="00DF1064"/>
    <w:rsid w:val="00DF5805"/>
    <w:rsid w:val="00DF5D14"/>
    <w:rsid w:val="00DF67A5"/>
    <w:rsid w:val="00E05573"/>
    <w:rsid w:val="00E20836"/>
    <w:rsid w:val="00E217D2"/>
    <w:rsid w:val="00E25B2B"/>
    <w:rsid w:val="00E353E3"/>
    <w:rsid w:val="00E35B87"/>
    <w:rsid w:val="00E52840"/>
    <w:rsid w:val="00E56ACE"/>
    <w:rsid w:val="00E6105A"/>
    <w:rsid w:val="00E7313F"/>
    <w:rsid w:val="00E74018"/>
    <w:rsid w:val="00E83CB9"/>
    <w:rsid w:val="00E873A2"/>
    <w:rsid w:val="00EA145D"/>
    <w:rsid w:val="00EB1B31"/>
    <w:rsid w:val="00EB67C7"/>
    <w:rsid w:val="00ED3C57"/>
    <w:rsid w:val="00ED7DEC"/>
    <w:rsid w:val="00EE67D2"/>
    <w:rsid w:val="00F038E4"/>
    <w:rsid w:val="00F07463"/>
    <w:rsid w:val="00F3138F"/>
    <w:rsid w:val="00F31E0C"/>
    <w:rsid w:val="00F43952"/>
    <w:rsid w:val="00F50D1E"/>
    <w:rsid w:val="00F53BE8"/>
    <w:rsid w:val="00F56668"/>
    <w:rsid w:val="00F65B3C"/>
    <w:rsid w:val="00F75BD0"/>
    <w:rsid w:val="00F76D39"/>
    <w:rsid w:val="00F82378"/>
    <w:rsid w:val="00F8363C"/>
    <w:rsid w:val="00F86218"/>
    <w:rsid w:val="00F926A4"/>
    <w:rsid w:val="00F95B58"/>
    <w:rsid w:val="00F96C06"/>
    <w:rsid w:val="00FA1545"/>
    <w:rsid w:val="00FA199A"/>
    <w:rsid w:val="00FA21DA"/>
    <w:rsid w:val="00FA3765"/>
    <w:rsid w:val="00FB04A4"/>
    <w:rsid w:val="00FB6910"/>
    <w:rsid w:val="00FC4A7C"/>
    <w:rsid w:val="00FD6749"/>
    <w:rsid w:val="00FD7112"/>
    <w:rsid w:val="00FD7483"/>
    <w:rsid w:val="00FE0804"/>
    <w:rsid w:val="00FE178D"/>
    <w:rsid w:val="00FE2E64"/>
    <w:rsid w:val="00FE624B"/>
    <w:rsid w:val="00FF4F83"/>
    <w:rsid w:val="00FF6823"/>
    <w:rsid w:val="00FF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9B5BB01-DF54-4003-A379-4E6B780F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62B"/>
    <w:rPr>
      <w:sz w:val="24"/>
      <w:szCs w:val="24"/>
      <w:lang w:eastAsia="es-ES"/>
    </w:rPr>
  </w:style>
  <w:style w:type="paragraph" w:styleId="Ttulo7">
    <w:name w:val="heading 7"/>
    <w:basedOn w:val="Normal"/>
    <w:next w:val="Normal"/>
    <w:qFormat/>
    <w:rsid w:val="00C321D4"/>
    <w:pPr>
      <w:spacing w:before="240" w:after="60"/>
      <w:outlineLvl w:val="6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321D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C321D4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8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8432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ctor\1%20SINTEGRA%20(08.01.15)\7%20Proyectos\2%20Empresas%20(R.G)\3%20Inpromas\1%20Sistema%20Vigente\1%20Control%20de%20Documentos%20(Inpromas)\6%20Formularios\Comercial\FO-02_PE-7-01%20Hoja%20de%20Inicio%20Rev%20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FO-02_PE-7-01 Hoja de Inicio Rev 1</Template>
  <TotalTime>0</TotalTime>
  <Pages>2</Pages>
  <Words>73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INICIO</vt:lpstr>
    </vt:vector>
  </TitlesOfParts>
  <Company>uR</Company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INICIO</dc:title>
  <dc:creator>Hector Orellana</dc:creator>
  <cp:lastModifiedBy>Hector Orellana</cp:lastModifiedBy>
  <cp:revision>2</cp:revision>
  <cp:lastPrinted>2010-12-10T16:19:00Z</cp:lastPrinted>
  <dcterms:created xsi:type="dcterms:W3CDTF">2015-09-28T15:00:00Z</dcterms:created>
  <dcterms:modified xsi:type="dcterms:W3CDTF">2015-09-28T15:00:00Z</dcterms:modified>
</cp:coreProperties>
</file>