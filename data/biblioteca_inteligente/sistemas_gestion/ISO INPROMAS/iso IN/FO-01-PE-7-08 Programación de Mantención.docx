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4ED" w:rsidRDefault="00A474ED" w:rsidP="00150227">
      <w:pPr>
        <w:rPr>
          <w:szCs w:val="10"/>
          <w:lang w:val="es-CL"/>
        </w:rPr>
      </w:pPr>
    </w:p>
    <w:p w:rsidR="00150227" w:rsidRPr="00150227" w:rsidRDefault="00150227" w:rsidP="00150227">
      <w:pPr>
        <w:rPr>
          <w:sz w:val="20"/>
          <w:lang w:val="es-CL"/>
        </w:rPr>
      </w:pPr>
      <w:r w:rsidRPr="00150227">
        <w:rPr>
          <w:sz w:val="20"/>
          <w:lang w:val="es-CL"/>
        </w:rPr>
        <w:t>Actualización:</w:t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</w:r>
      <w:r w:rsidRPr="00150227">
        <w:rPr>
          <w:sz w:val="20"/>
          <w:lang w:val="es-CL"/>
        </w:rPr>
        <w:tab/>
        <w:t>Fecha de Vigencia: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09"/>
        <w:gridCol w:w="1517"/>
        <w:gridCol w:w="1518"/>
        <w:gridCol w:w="1518"/>
        <w:gridCol w:w="1518"/>
        <w:gridCol w:w="1518"/>
        <w:gridCol w:w="1518"/>
      </w:tblGrid>
      <w:tr w:rsidR="00150227" w:rsidRPr="00946DA8" w:rsidTr="00946DA8">
        <w:trPr>
          <w:trHeight w:val="313"/>
        </w:trPr>
        <w:tc>
          <w:tcPr>
            <w:tcW w:w="2926" w:type="dxa"/>
            <w:gridSpan w:val="2"/>
            <w:tcBorders>
              <w:bottom w:val="single" w:sz="4" w:space="0" w:color="000000"/>
            </w:tcBorders>
            <w:vAlign w:val="bottom"/>
          </w:tcPr>
          <w:p w:rsidR="00150227" w:rsidRPr="00946DA8" w:rsidRDefault="00150227" w:rsidP="00150227">
            <w:pPr>
              <w:rPr>
                <w:szCs w:val="10"/>
                <w:lang w:val="es-CL"/>
              </w:rPr>
            </w:pPr>
            <w:r w:rsidRPr="00946DA8">
              <w:rPr>
                <w:sz w:val="20"/>
                <w:lang w:val="es-CL"/>
              </w:rPr>
              <w:t>Fecha (mm/aa):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:rsidR="00150227" w:rsidRPr="00946DA8" w:rsidRDefault="00150227" w:rsidP="00150227">
            <w:pPr>
              <w:rPr>
                <w:szCs w:val="10"/>
                <w:lang w:val="es-CL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:rsidR="00150227" w:rsidRPr="00946DA8" w:rsidRDefault="00150227" w:rsidP="00150227">
            <w:pPr>
              <w:rPr>
                <w:szCs w:val="10"/>
                <w:lang w:val="es-CL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:rsidR="00150227" w:rsidRPr="00946DA8" w:rsidRDefault="00150227" w:rsidP="00150227">
            <w:pPr>
              <w:rPr>
                <w:szCs w:val="10"/>
                <w:lang w:val="es-CL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:rsidR="00150227" w:rsidRPr="00946DA8" w:rsidRDefault="00150227" w:rsidP="00150227">
            <w:pPr>
              <w:rPr>
                <w:szCs w:val="10"/>
                <w:lang w:val="es-CL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 w:rsidR="00150227" w:rsidRPr="00946DA8" w:rsidRDefault="00150227" w:rsidP="00150227">
            <w:pPr>
              <w:rPr>
                <w:szCs w:val="10"/>
                <w:lang w:val="es-CL"/>
              </w:rPr>
            </w:pPr>
          </w:p>
        </w:tc>
      </w:tr>
      <w:tr w:rsidR="00150227" w:rsidRPr="00946DA8" w:rsidTr="00946DA8">
        <w:trPr>
          <w:trHeight w:val="399"/>
        </w:trPr>
        <w:tc>
          <w:tcPr>
            <w:tcW w:w="14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150227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Lunes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150227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Martes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150227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Mi</w:t>
            </w:r>
            <w:r w:rsidR="005D3B4C" w:rsidRPr="00946DA8">
              <w:rPr>
                <w:b/>
                <w:szCs w:val="10"/>
                <w:lang w:val="es-CL"/>
              </w:rPr>
              <w:t>é</w:t>
            </w:r>
            <w:r w:rsidRPr="00946DA8">
              <w:rPr>
                <w:b/>
                <w:szCs w:val="10"/>
                <w:lang w:val="es-CL"/>
              </w:rPr>
              <w:t>rcoles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150227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Jueves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5D3B4C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Viernes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5D3B4C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Sábado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150227" w:rsidRPr="00946DA8" w:rsidRDefault="005D3B4C" w:rsidP="00946DA8">
            <w:pPr>
              <w:jc w:val="center"/>
              <w:rPr>
                <w:b/>
                <w:szCs w:val="10"/>
                <w:lang w:val="es-CL"/>
              </w:rPr>
            </w:pPr>
            <w:r w:rsidRPr="00946DA8">
              <w:rPr>
                <w:b/>
                <w:szCs w:val="10"/>
                <w:lang w:val="es-CL"/>
              </w:rPr>
              <w:t>Domingo</w:t>
            </w:r>
          </w:p>
        </w:tc>
      </w:tr>
      <w:tr w:rsidR="005D3B4C" w:rsidRPr="00946DA8" w:rsidTr="00946DA8">
        <w:trPr>
          <w:trHeight w:val="295"/>
        </w:trPr>
        <w:tc>
          <w:tcPr>
            <w:tcW w:w="1409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</w:tr>
      <w:tr w:rsidR="00150227" w:rsidRPr="00946DA8" w:rsidTr="00946DA8">
        <w:trPr>
          <w:trHeight w:val="980"/>
        </w:trPr>
        <w:tc>
          <w:tcPr>
            <w:tcW w:w="1409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670331" w:rsidRPr="00946DA8" w:rsidRDefault="00670331" w:rsidP="005D3B4C">
            <w:pPr>
              <w:rPr>
                <w:sz w:val="16"/>
                <w:szCs w:val="16"/>
                <w:lang w:val="es-CL"/>
              </w:rPr>
            </w:pPr>
          </w:p>
        </w:tc>
      </w:tr>
      <w:tr w:rsidR="00150227" w:rsidRPr="00946DA8" w:rsidTr="00946DA8">
        <w:trPr>
          <w:trHeight w:val="283"/>
        </w:trPr>
        <w:tc>
          <w:tcPr>
            <w:tcW w:w="1409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</w:tr>
      <w:tr w:rsidR="00150227" w:rsidRPr="00946DA8" w:rsidTr="00946DA8">
        <w:trPr>
          <w:trHeight w:val="956"/>
        </w:trPr>
        <w:tc>
          <w:tcPr>
            <w:tcW w:w="1409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</w:tr>
      <w:tr w:rsidR="00150227" w:rsidRPr="00946DA8" w:rsidTr="00946DA8">
        <w:trPr>
          <w:trHeight w:val="237"/>
        </w:trPr>
        <w:tc>
          <w:tcPr>
            <w:tcW w:w="1409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</w:tr>
      <w:tr w:rsidR="00150227" w:rsidRPr="00946DA8" w:rsidTr="00946DA8">
        <w:trPr>
          <w:trHeight w:val="1134"/>
        </w:trPr>
        <w:tc>
          <w:tcPr>
            <w:tcW w:w="1409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50227" w:rsidRPr="00946DA8" w:rsidRDefault="00150227" w:rsidP="005D3B4C">
            <w:pPr>
              <w:rPr>
                <w:sz w:val="16"/>
                <w:szCs w:val="16"/>
                <w:lang w:val="es-CL"/>
              </w:rPr>
            </w:pPr>
          </w:p>
        </w:tc>
      </w:tr>
      <w:tr w:rsidR="00150227" w:rsidRPr="00946DA8" w:rsidTr="00946DA8">
        <w:trPr>
          <w:trHeight w:val="330"/>
        </w:trPr>
        <w:tc>
          <w:tcPr>
            <w:tcW w:w="1409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150227" w:rsidRPr="00946DA8" w:rsidRDefault="00150227" w:rsidP="005D3B4C">
            <w:pPr>
              <w:rPr>
                <w:b/>
                <w:szCs w:val="10"/>
                <w:lang w:val="es-CL"/>
              </w:rPr>
            </w:pPr>
          </w:p>
        </w:tc>
      </w:tr>
      <w:tr w:rsidR="005D3B4C" w:rsidRPr="00946DA8" w:rsidTr="00946DA8">
        <w:trPr>
          <w:trHeight w:val="1038"/>
        </w:trPr>
        <w:tc>
          <w:tcPr>
            <w:tcW w:w="1409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</w:tr>
      <w:tr w:rsidR="005D3B4C" w:rsidRPr="00946DA8" w:rsidTr="00946DA8">
        <w:trPr>
          <w:trHeight w:val="279"/>
        </w:trPr>
        <w:tc>
          <w:tcPr>
            <w:tcW w:w="1409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  <w:vAlign w:val="center"/>
          </w:tcPr>
          <w:p w:rsidR="005D3B4C" w:rsidRPr="00946DA8" w:rsidRDefault="005D3B4C" w:rsidP="005D3B4C">
            <w:pPr>
              <w:rPr>
                <w:b/>
                <w:szCs w:val="10"/>
                <w:lang w:val="es-CL"/>
              </w:rPr>
            </w:pPr>
          </w:p>
        </w:tc>
      </w:tr>
      <w:tr w:rsidR="005D3B4C" w:rsidRPr="00946DA8" w:rsidTr="00946DA8">
        <w:trPr>
          <w:trHeight w:val="956"/>
        </w:trPr>
        <w:tc>
          <w:tcPr>
            <w:tcW w:w="1409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5D3B4C" w:rsidRPr="00946DA8" w:rsidRDefault="005D3B4C" w:rsidP="005D3B4C">
            <w:pPr>
              <w:rPr>
                <w:sz w:val="16"/>
                <w:szCs w:val="16"/>
                <w:lang w:val="es-CL"/>
              </w:rPr>
            </w:pPr>
          </w:p>
        </w:tc>
      </w:tr>
      <w:tr w:rsidR="001A4F5C" w:rsidRPr="00946DA8" w:rsidTr="00946DA8">
        <w:trPr>
          <w:trHeight w:val="279"/>
        </w:trPr>
        <w:tc>
          <w:tcPr>
            <w:tcW w:w="1409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</w:tr>
      <w:tr w:rsidR="001A4F5C" w:rsidRPr="00946DA8" w:rsidTr="00946DA8">
        <w:trPr>
          <w:trHeight w:val="972"/>
        </w:trPr>
        <w:tc>
          <w:tcPr>
            <w:tcW w:w="1409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  <w:tcBorders>
              <w:bottom w:val="single" w:sz="4" w:space="0" w:color="000000"/>
            </w:tcBorders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</w:tr>
      <w:tr w:rsidR="001A4F5C" w:rsidRPr="00946DA8" w:rsidTr="00946DA8">
        <w:trPr>
          <w:trHeight w:val="279"/>
        </w:trPr>
        <w:tc>
          <w:tcPr>
            <w:tcW w:w="1409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7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  <w:tc>
          <w:tcPr>
            <w:tcW w:w="1518" w:type="dxa"/>
            <w:shd w:val="pct10" w:color="auto" w:fill="auto"/>
          </w:tcPr>
          <w:p w:rsidR="001A4F5C" w:rsidRPr="00946DA8" w:rsidRDefault="001A4F5C" w:rsidP="00946DA8">
            <w:pPr>
              <w:rPr>
                <w:b/>
                <w:szCs w:val="10"/>
                <w:lang w:val="es-CL"/>
              </w:rPr>
            </w:pPr>
          </w:p>
        </w:tc>
      </w:tr>
      <w:tr w:rsidR="001A4F5C" w:rsidRPr="00946DA8" w:rsidTr="00946DA8">
        <w:trPr>
          <w:trHeight w:val="976"/>
        </w:trPr>
        <w:tc>
          <w:tcPr>
            <w:tcW w:w="1409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7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  <w:tc>
          <w:tcPr>
            <w:tcW w:w="1518" w:type="dxa"/>
          </w:tcPr>
          <w:p w:rsidR="001A4F5C" w:rsidRPr="00946DA8" w:rsidRDefault="001A4F5C" w:rsidP="00946DA8">
            <w:pPr>
              <w:rPr>
                <w:sz w:val="16"/>
                <w:szCs w:val="16"/>
                <w:lang w:val="es-CL"/>
              </w:rPr>
            </w:pPr>
          </w:p>
        </w:tc>
      </w:tr>
    </w:tbl>
    <w:p w:rsidR="00150227" w:rsidRDefault="00150227" w:rsidP="00150227">
      <w:pPr>
        <w:rPr>
          <w:szCs w:val="10"/>
          <w:lang w:val="es-CL"/>
        </w:rPr>
      </w:pPr>
    </w:p>
    <w:p w:rsidR="001A4F5C" w:rsidRDefault="001A4F5C" w:rsidP="00150227">
      <w:pPr>
        <w:rPr>
          <w:szCs w:val="10"/>
          <w:lang w:val="es-CL"/>
        </w:rPr>
      </w:pPr>
    </w:p>
    <w:p w:rsidR="001A4F5C" w:rsidRDefault="001A4F5C" w:rsidP="00150227">
      <w:pPr>
        <w:rPr>
          <w:szCs w:val="10"/>
          <w:lang w:val="es-CL"/>
        </w:rPr>
      </w:pPr>
    </w:p>
    <w:p w:rsidR="001A4F5C" w:rsidRDefault="001A4F5C" w:rsidP="001A4F5C">
      <w:pPr>
        <w:jc w:val="center"/>
        <w:rPr>
          <w:szCs w:val="10"/>
          <w:lang w:val="es-CL"/>
        </w:rPr>
      </w:pPr>
      <w:r>
        <w:rPr>
          <w:szCs w:val="10"/>
          <w:lang w:val="es-CL"/>
        </w:rPr>
        <w:t>_____________________________________________</w:t>
      </w:r>
    </w:p>
    <w:p w:rsidR="001A4F5C" w:rsidRPr="00150227" w:rsidRDefault="001A4F5C" w:rsidP="001A4F5C">
      <w:pPr>
        <w:jc w:val="center"/>
        <w:rPr>
          <w:szCs w:val="10"/>
          <w:lang w:val="es-CL"/>
        </w:rPr>
      </w:pPr>
      <w:r>
        <w:rPr>
          <w:szCs w:val="10"/>
          <w:lang w:val="es-CL"/>
        </w:rPr>
        <w:t>Nombre y Firma Responsable</w:t>
      </w:r>
    </w:p>
    <w:sectPr w:rsidR="001A4F5C" w:rsidRPr="00150227" w:rsidSect="005D3B4C">
      <w:headerReference w:type="default" r:id="rId7"/>
      <w:footerReference w:type="even" r:id="rId8"/>
      <w:footerReference w:type="default" r:id="rId9"/>
      <w:pgSz w:w="12242" w:h="15842" w:code="1"/>
      <w:pgMar w:top="1134" w:right="907" w:bottom="1025" w:left="851" w:header="624" w:footer="32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649" w:rsidRDefault="00AC5649">
      <w:r>
        <w:separator/>
      </w:r>
    </w:p>
  </w:endnote>
  <w:endnote w:type="continuationSeparator" w:id="0">
    <w:p w:rsidR="00AC5649" w:rsidRDefault="00AC56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1187" w:rsidRDefault="00AA118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A4F5C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A1187" w:rsidRDefault="00AA1187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58" w:type="dxa"/>
      <w:jc w:val="center"/>
      <w:tblInd w:w="52" w:type="dxa"/>
      <w:tblLook w:val="01E0"/>
    </w:tblPr>
    <w:tblGrid>
      <w:gridCol w:w="9758"/>
    </w:tblGrid>
    <w:tr w:rsidR="00AA1187">
      <w:trPr>
        <w:trHeight w:val="385"/>
        <w:jc w:val="center"/>
      </w:trPr>
      <w:tc>
        <w:tcPr>
          <w:tcW w:w="9758" w:type="dxa"/>
        </w:tcPr>
        <w:p w:rsidR="00AA1187" w:rsidRDefault="00AA1187" w:rsidP="009D2ECC">
          <w:pPr>
            <w:pStyle w:val="Piedepgina"/>
            <w:jc w:val="center"/>
            <w:rPr>
              <w:sz w:val="12"/>
              <w:szCs w:val="12"/>
            </w:rPr>
          </w:pPr>
        </w:p>
      </w:tc>
    </w:tr>
  </w:tbl>
  <w:p w:rsidR="00AA1187" w:rsidRDefault="00AA1187">
    <w:pPr>
      <w:pStyle w:val="Piedepgina"/>
      <w:rPr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649" w:rsidRDefault="00AC5649">
      <w:r>
        <w:separator/>
      </w:r>
    </w:p>
  </w:footnote>
  <w:footnote w:type="continuationSeparator" w:id="0">
    <w:p w:rsidR="00AC5649" w:rsidRDefault="00AC56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6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338"/>
    </w:tblGrid>
    <w:tr w:rsidR="00AA1187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A1187" w:rsidRPr="00D8196E" w:rsidRDefault="00591939" w:rsidP="0041214D">
          <w:pPr>
            <w:jc w:val="center"/>
            <w:rPr>
              <w:b/>
            </w:rPr>
          </w:pPr>
          <w:r>
            <w:rPr>
              <w:b/>
              <w:noProof/>
              <w:lang w:val="es-CL" w:eastAsia="es-CL" w:bidi="ar-SA"/>
            </w:rPr>
            <w:drawing>
              <wp:inline distT="0" distB="0" distL="0" distR="0">
                <wp:extent cx="1346200" cy="62865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AA1187" w:rsidRPr="00260A5F" w:rsidRDefault="00670331" w:rsidP="0041214D">
          <w:pPr>
            <w:spacing w:after="120"/>
            <w:ind w:right="-68"/>
            <w:jc w:val="center"/>
            <w:rPr>
              <w:sz w:val="30"/>
              <w:szCs w:val="30"/>
              <w:lang w:val="es-ES_tradnl"/>
            </w:rPr>
          </w:pPr>
          <w:r>
            <w:rPr>
              <w:rFonts w:ascii="Helvetica" w:hAnsi="Helvetica"/>
              <w:b/>
              <w:sz w:val="32"/>
            </w:rPr>
            <w:t>PROGRAMA DE MANTENCIÓN</w:t>
          </w:r>
        </w:p>
      </w:tc>
      <w:tc>
        <w:tcPr>
          <w:tcW w:w="233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A1187" w:rsidRPr="00D8196E" w:rsidRDefault="00591939" w:rsidP="0041214D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 w:bidi="ar-SA"/>
            </w:rPr>
            <w:drawing>
              <wp:inline distT="0" distB="0" distL="0" distR="0">
                <wp:extent cx="1384300" cy="647700"/>
                <wp:effectExtent l="19050" t="0" r="635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43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A1187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Procedimiento N°:</w:t>
          </w:r>
        </w:p>
        <w:p w:rsidR="00AA1187" w:rsidRPr="00CA1605" w:rsidRDefault="005A314E" w:rsidP="00670331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FO-0</w:t>
          </w:r>
          <w:r w:rsidR="00670331">
            <w:rPr>
              <w:rFonts w:ascii="Arial" w:hAnsi="Arial" w:cs="Arial"/>
              <w:sz w:val="16"/>
              <w:szCs w:val="16"/>
            </w:rPr>
            <w:t>1</w:t>
          </w:r>
          <w:r w:rsidR="00AA1187" w:rsidRPr="00CA1605">
            <w:rPr>
              <w:rFonts w:ascii="Arial" w:hAnsi="Arial" w:cs="Arial"/>
              <w:sz w:val="16"/>
              <w:szCs w:val="16"/>
            </w:rPr>
            <w:t>/PE -7-0</w:t>
          </w:r>
          <w:r w:rsidR="00670331">
            <w:rPr>
              <w:rFonts w:ascii="Arial" w:hAnsi="Arial" w:cs="Arial"/>
              <w:sz w:val="16"/>
              <w:szCs w:val="16"/>
            </w:rPr>
            <w:t>8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Fecha de vigencia:</w:t>
          </w:r>
        </w:p>
        <w:p w:rsidR="00AA1187" w:rsidRPr="00CA1605" w:rsidRDefault="00A24BA0" w:rsidP="0041214D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Modificación Nº:</w:t>
          </w:r>
        </w:p>
        <w:p w:rsidR="00AA1187" w:rsidRPr="00CA1605" w:rsidRDefault="00AA1187" w:rsidP="0041214D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0</w:t>
          </w:r>
        </w:p>
      </w:tc>
      <w:tc>
        <w:tcPr>
          <w:tcW w:w="269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Página:</w:t>
          </w:r>
        </w:p>
        <w:p w:rsidR="00AA1187" w:rsidRPr="00CA1605" w:rsidRDefault="00AA1187" w:rsidP="0041214D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napToGrid w:val="0"/>
              <w:sz w:val="16"/>
              <w:szCs w:val="16"/>
              <w:lang w:eastAsia="en-US"/>
            </w:rPr>
            <w:t xml:space="preserve"> 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t xml:space="preserve"> 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instrText xml:space="preserve"> PAGE </w:instrTex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591939">
            <w:rPr>
              <w:rFonts w:ascii="Arial" w:hAnsi="Arial" w:cs="Arial"/>
              <w:noProof/>
              <w:snapToGrid w:val="0"/>
              <w:sz w:val="16"/>
              <w:szCs w:val="16"/>
            </w:rPr>
            <w:t>1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t xml:space="preserve"> de 1</w:t>
          </w:r>
        </w:p>
      </w:tc>
    </w:tr>
  </w:tbl>
  <w:p w:rsidR="00AA1187" w:rsidRPr="0007659C" w:rsidRDefault="00AA1187" w:rsidP="0007659C">
    <w:pPr>
      <w:pStyle w:val="Encabezado"/>
      <w:tabs>
        <w:tab w:val="left" w:pos="2925"/>
      </w:tabs>
      <w:rPr>
        <w:sz w:val="2"/>
        <w:szCs w:val="2"/>
      </w:rPr>
    </w:pPr>
    <w:r w:rsidRPr="0007659C">
      <w:rPr>
        <w:sz w:val="2"/>
        <w:szCs w:val="2"/>
      </w:rPr>
      <w:tab/>
    </w:r>
    <w:r w:rsidRPr="0007659C">
      <w:rPr>
        <w:sz w:val="2"/>
        <w:szCs w:val="2"/>
      </w:rPr>
      <w:tab/>
    </w:r>
    <w:r w:rsidRPr="0007659C">
      <w:rPr>
        <w:sz w:val="2"/>
        <w:szCs w:val="2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633FD"/>
    <w:multiLevelType w:val="hybridMultilevel"/>
    <w:tmpl w:val="59ACB7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1A2C63"/>
    <w:multiLevelType w:val="hybridMultilevel"/>
    <w:tmpl w:val="27126490"/>
    <w:lvl w:ilvl="0" w:tplc="87FC32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FB0077"/>
    <w:multiLevelType w:val="hybridMultilevel"/>
    <w:tmpl w:val="1C345394"/>
    <w:lvl w:ilvl="0" w:tplc="FFFFFFFF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1E9D2169"/>
    <w:multiLevelType w:val="hybridMultilevel"/>
    <w:tmpl w:val="E146FC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1F288E"/>
    <w:multiLevelType w:val="hybridMultilevel"/>
    <w:tmpl w:val="26FAC0F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30C94A17"/>
    <w:multiLevelType w:val="hybridMultilevel"/>
    <w:tmpl w:val="1F8A77A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45F6129"/>
    <w:multiLevelType w:val="hybridMultilevel"/>
    <w:tmpl w:val="BEA6674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5C01809"/>
    <w:multiLevelType w:val="hybridMultilevel"/>
    <w:tmpl w:val="8B4206F0"/>
    <w:lvl w:ilvl="0" w:tplc="D154446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19B6FCC"/>
    <w:multiLevelType w:val="hybridMultilevel"/>
    <w:tmpl w:val="68CAABD4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4271A64"/>
    <w:multiLevelType w:val="hybridMultilevel"/>
    <w:tmpl w:val="484ACEE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7633315"/>
    <w:multiLevelType w:val="hybridMultilevel"/>
    <w:tmpl w:val="CEA05D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C770B3D"/>
    <w:multiLevelType w:val="hybridMultilevel"/>
    <w:tmpl w:val="88F6EF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07A794E"/>
    <w:multiLevelType w:val="hybridMultilevel"/>
    <w:tmpl w:val="E5FCB434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114ABB"/>
    <w:multiLevelType w:val="hybridMultilevel"/>
    <w:tmpl w:val="5D0ADF26"/>
    <w:lvl w:ilvl="0" w:tplc="D154446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6486A86"/>
    <w:multiLevelType w:val="hybridMultilevel"/>
    <w:tmpl w:val="12245B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7110DE"/>
    <w:multiLevelType w:val="hybridMultilevel"/>
    <w:tmpl w:val="971A5E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F7C1A69"/>
    <w:multiLevelType w:val="hybridMultilevel"/>
    <w:tmpl w:val="EB6AF1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"/>
  </w:num>
  <w:num w:numId="5">
    <w:abstractNumId w:val="13"/>
  </w:num>
  <w:num w:numId="6">
    <w:abstractNumId w:val="2"/>
  </w:num>
  <w:num w:numId="7">
    <w:abstractNumId w:val="12"/>
  </w:num>
  <w:num w:numId="8">
    <w:abstractNumId w:val="3"/>
  </w:num>
  <w:num w:numId="9">
    <w:abstractNumId w:val="10"/>
  </w:num>
  <w:num w:numId="10">
    <w:abstractNumId w:val="15"/>
  </w:num>
  <w:num w:numId="11">
    <w:abstractNumId w:val="16"/>
  </w:num>
  <w:num w:numId="12">
    <w:abstractNumId w:val="0"/>
  </w:num>
  <w:num w:numId="13">
    <w:abstractNumId w:val="9"/>
  </w:num>
  <w:num w:numId="14">
    <w:abstractNumId w:val="7"/>
  </w:num>
  <w:num w:numId="15">
    <w:abstractNumId w:val="5"/>
  </w:num>
  <w:num w:numId="16">
    <w:abstractNumId w:val="4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attachedTemplate r:id="rId1"/>
  <w:stylePaneFormatFilter w:val="3F01"/>
  <w:defaultTabStop w:val="708"/>
  <w:hyphenationZone w:val="425"/>
  <w:evenAndOddHeaders/>
  <w:drawingGridHorizontalSpacing w:val="120"/>
  <w:drawingGridVerticalSpacing w:val="57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F6314D"/>
    <w:rsid w:val="00001075"/>
    <w:rsid w:val="0001456E"/>
    <w:rsid w:val="00032E3B"/>
    <w:rsid w:val="00050166"/>
    <w:rsid w:val="00064E1F"/>
    <w:rsid w:val="0007659C"/>
    <w:rsid w:val="000C05DB"/>
    <w:rsid w:val="000F110F"/>
    <w:rsid w:val="001208C3"/>
    <w:rsid w:val="0012091C"/>
    <w:rsid w:val="00127661"/>
    <w:rsid w:val="00131194"/>
    <w:rsid w:val="00141777"/>
    <w:rsid w:val="00150227"/>
    <w:rsid w:val="0015421C"/>
    <w:rsid w:val="001664A1"/>
    <w:rsid w:val="00174872"/>
    <w:rsid w:val="00177516"/>
    <w:rsid w:val="001A4F5C"/>
    <w:rsid w:val="001D1CA6"/>
    <w:rsid w:val="001E257A"/>
    <w:rsid w:val="001F135E"/>
    <w:rsid w:val="001F5F4D"/>
    <w:rsid w:val="0021769B"/>
    <w:rsid w:val="0022385F"/>
    <w:rsid w:val="00243C15"/>
    <w:rsid w:val="002571B0"/>
    <w:rsid w:val="0029040D"/>
    <w:rsid w:val="00290D56"/>
    <w:rsid w:val="00294084"/>
    <w:rsid w:val="002A0640"/>
    <w:rsid w:val="002A25E7"/>
    <w:rsid w:val="002A50A9"/>
    <w:rsid w:val="002A7B68"/>
    <w:rsid w:val="002B153F"/>
    <w:rsid w:val="002C137B"/>
    <w:rsid w:val="002D2AF3"/>
    <w:rsid w:val="002D45DA"/>
    <w:rsid w:val="002E7F3F"/>
    <w:rsid w:val="003042C1"/>
    <w:rsid w:val="003317F9"/>
    <w:rsid w:val="0035724C"/>
    <w:rsid w:val="00364112"/>
    <w:rsid w:val="00381161"/>
    <w:rsid w:val="003C25BF"/>
    <w:rsid w:val="0040436B"/>
    <w:rsid w:val="0041214D"/>
    <w:rsid w:val="00412F80"/>
    <w:rsid w:val="00473A4F"/>
    <w:rsid w:val="004806EA"/>
    <w:rsid w:val="00495691"/>
    <w:rsid w:val="004E2798"/>
    <w:rsid w:val="004E3756"/>
    <w:rsid w:val="004E3D81"/>
    <w:rsid w:val="004F2A60"/>
    <w:rsid w:val="00504C91"/>
    <w:rsid w:val="00550F44"/>
    <w:rsid w:val="00566253"/>
    <w:rsid w:val="00591939"/>
    <w:rsid w:val="005A314E"/>
    <w:rsid w:val="005D0C48"/>
    <w:rsid w:val="005D3B4C"/>
    <w:rsid w:val="005D534F"/>
    <w:rsid w:val="005E411E"/>
    <w:rsid w:val="005E535F"/>
    <w:rsid w:val="00602D0E"/>
    <w:rsid w:val="00627E08"/>
    <w:rsid w:val="006352F4"/>
    <w:rsid w:val="00637045"/>
    <w:rsid w:val="00637947"/>
    <w:rsid w:val="00640697"/>
    <w:rsid w:val="00642229"/>
    <w:rsid w:val="00652D57"/>
    <w:rsid w:val="00670331"/>
    <w:rsid w:val="00681E32"/>
    <w:rsid w:val="0068796D"/>
    <w:rsid w:val="006A0CDD"/>
    <w:rsid w:val="006C1868"/>
    <w:rsid w:val="006D4036"/>
    <w:rsid w:val="006F60C3"/>
    <w:rsid w:val="006F6634"/>
    <w:rsid w:val="00713DDC"/>
    <w:rsid w:val="00733988"/>
    <w:rsid w:val="00736BBD"/>
    <w:rsid w:val="00736E50"/>
    <w:rsid w:val="00747BAF"/>
    <w:rsid w:val="00750A19"/>
    <w:rsid w:val="007519BD"/>
    <w:rsid w:val="00751FE0"/>
    <w:rsid w:val="00762529"/>
    <w:rsid w:val="00764EE7"/>
    <w:rsid w:val="00773887"/>
    <w:rsid w:val="007851C8"/>
    <w:rsid w:val="007A4C6F"/>
    <w:rsid w:val="007A5BE2"/>
    <w:rsid w:val="007A63E5"/>
    <w:rsid w:val="007D4D90"/>
    <w:rsid w:val="007F3F27"/>
    <w:rsid w:val="007F746A"/>
    <w:rsid w:val="00812194"/>
    <w:rsid w:val="0081647D"/>
    <w:rsid w:val="00832238"/>
    <w:rsid w:val="00841C39"/>
    <w:rsid w:val="00845AAA"/>
    <w:rsid w:val="008547A2"/>
    <w:rsid w:val="00865068"/>
    <w:rsid w:val="00887315"/>
    <w:rsid w:val="00892704"/>
    <w:rsid w:val="00896480"/>
    <w:rsid w:val="008C031A"/>
    <w:rsid w:val="008C290A"/>
    <w:rsid w:val="008E5A2C"/>
    <w:rsid w:val="008E7FA5"/>
    <w:rsid w:val="0090443D"/>
    <w:rsid w:val="00925D36"/>
    <w:rsid w:val="00943C78"/>
    <w:rsid w:val="00944C8B"/>
    <w:rsid w:val="00946DA8"/>
    <w:rsid w:val="00967E71"/>
    <w:rsid w:val="009B5D3A"/>
    <w:rsid w:val="009D2ECC"/>
    <w:rsid w:val="00A036A1"/>
    <w:rsid w:val="00A07544"/>
    <w:rsid w:val="00A24BA0"/>
    <w:rsid w:val="00A24CE7"/>
    <w:rsid w:val="00A349FB"/>
    <w:rsid w:val="00A474ED"/>
    <w:rsid w:val="00A61916"/>
    <w:rsid w:val="00A65F22"/>
    <w:rsid w:val="00A86478"/>
    <w:rsid w:val="00A8696B"/>
    <w:rsid w:val="00A9277A"/>
    <w:rsid w:val="00A92E35"/>
    <w:rsid w:val="00AA1187"/>
    <w:rsid w:val="00AC5649"/>
    <w:rsid w:val="00AD16E7"/>
    <w:rsid w:val="00AD25E3"/>
    <w:rsid w:val="00AD5459"/>
    <w:rsid w:val="00AE07F8"/>
    <w:rsid w:val="00AF3C21"/>
    <w:rsid w:val="00B17A24"/>
    <w:rsid w:val="00B17CC5"/>
    <w:rsid w:val="00B52075"/>
    <w:rsid w:val="00B665B5"/>
    <w:rsid w:val="00B775DB"/>
    <w:rsid w:val="00BA3E28"/>
    <w:rsid w:val="00BC2833"/>
    <w:rsid w:val="00BE2003"/>
    <w:rsid w:val="00C04DC8"/>
    <w:rsid w:val="00C10E0F"/>
    <w:rsid w:val="00C14A8A"/>
    <w:rsid w:val="00C176D3"/>
    <w:rsid w:val="00C32A76"/>
    <w:rsid w:val="00C655E0"/>
    <w:rsid w:val="00C93941"/>
    <w:rsid w:val="00CA1605"/>
    <w:rsid w:val="00CA331C"/>
    <w:rsid w:val="00CA54C8"/>
    <w:rsid w:val="00CA7EFC"/>
    <w:rsid w:val="00CB0638"/>
    <w:rsid w:val="00CC4EA0"/>
    <w:rsid w:val="00CC7DF7"/>
    <w:rsid w:val="00CE1560"/>
    <w:rsid w:val="00CE186E"/>
    <w:rsid w:val="00CE36FE"/>
    <w:rsid w:val="00CE7522"/>
    <w:rsid w:val="00CE79CE"/>
    <w:rsid w:val="00CF367B"/>
    <w:rsid w:val="00D0765F"/>
    <w:rsid w:val="00D135CB"/>
    <w:rsid w:val="00D42F90"/>
    <w:rsid w:val="00D52ECF"/>
    <w:rsid w:val="00D623E1"/>
    <w:rsid w:val="00D63A7C"/>
    <w:rsid w:val="00D714F6"/>
    <w:rsid w:val="00D76C26"/>
    <w:rsid w:val="00D82734"/>
    <w:rsid w:val="00D9474A"/>
    <w:rsid w:val="00D97341"/>
    <w:rsid w:val="00DA0BD5"/>
    <w:rsid w:val="00DB370C"/>
    <w:rsid w:val="00DC0F0C"/>
    <w:rsid w:val="00DC1533"/>
    <w:rsid w:val="00DC4FC2"/>
    <w:rsid w:val="00DC746D"/>
    <w:rsid w:val="00DC7E3A"/>
    <w:rsid w:val="00DD10EE"/>
    <w:rsid w:val="00DF371D"/>
    <w:rsid w:val="00E034DB"/>
    <w:rsid w:val="00E26A67"/>
    <w:rsid w:val="00E44922"/>
    <w:rsid w:val="00E51E34"/>
    <w:rsid w:val="00E71DBF"/>
    <w:rsid w:val="00E90876"/>
    <w:rsid w:val="00EB0BEC"/>
    <w:rsid w:val="00ED54A9"/>
    <w:rsid w:val="00F040F3"/>
    <w:rsid w:val="00F21CCF"/>
    <w:rsid w:val="00F30721"/>
    <w:rsid w:val="00F35729"/>
    <w:rsid w:val="00F46447"/>
    <w:rsid w:val="00F60778"/>
    <w:rsid w:val="00F61EF7"/>
    <w:rsid w:val="00F6314D"/>
    <w:rsid w:val="00F7533A"/>
    <w:rsid w:val="00FA032E"/>
    <w:rsid w:val="00FA4DA3"/>
    <w:rsid w:val="00FA6412"/>
    <w:rsid w:val="00FE0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lang w:val="es-ES" w:eastAsia="es-ES" w:bidi="he-IL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qFormat/>
    <w:pPr>
      <w:keepNext/>
      <w:ind w:right="-115"/>
      <w:outlineLvl w:val="2"/>
    </w:pPr>
    <w:rPr>
      <w:rFonts w:ascii="Arial" w:hAnsi="Arial"/>
      <w:b/>
      <w:snapToGrid w:val="0"/>
      <w:color w:val="0000FF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CB06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rFonts w:ascii="Arial" w:hAnsi="Arial"/>
      <w:sz w:val="22"/>
      <w:lang w:val="es-ES_tradnl"/>
    </w:rPr>
  </w:style>
  <w:style w:type="character" w:styleId="Hipervnculo">
    <w:name w:val="Hyperlink"/>
    <w:rPr>
      <w:color w:val="0000FF"/>
      <w:u w:val="single"/>
    </w:rPr>
  </w:style>
  <w:style w:type="paragraph" w:styleId="Textoindependiente2">
    <w:name w:val="Body Text 2"/>
    <w:basedOn w:val="Normal"/>
    <w:pPr>
      <w:suppressAutoHyphens/>
      <w:jc w:val="both"/>
    </w:pPr>
    <w:rPr>
      <w:rFonts w:ascii="Arial" w:hAnsi="Arial"/>
      <w:spacing w:val="-2"/>
      <w:lang w:val="es-ES_tradnl"/>
    </w:r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b/>
      <w:bCs/>
      <w:szCs w:val="24"/>
    </w:rPr>
  </w:style>
  <w:style w:type="paragraph" w:customStyle="1" w:styleId="Default">
    <w:name w:val="Default"/>
    <w:rsid w:val="00C655E0"/>
    <w:pPr>
      <w:widowControl w:val="0"/>
      <w:autoSpaceDE w:val="0"/>
      <w:autoSpaceDN w:val="0"/>
      <w:adjustRightInd w:val="0"/>
    </w:pPr>
    <w:rPr>
      <w:rFonts w:cs="Arial"/>
      <w:color w:val="000000"/>
      <w:sz w:val="24"/>
      <w:szCs w:val="24"/>
      <w:lang w:val="es-ES" w:eastAsia="es-ES"/>
    </w:rPr>
  </w:style>
  <w:style w:type="character" w:styleId="Hipervnculovisitado">
    <w:name w:val="FollowedHyperlink"/>
    <w:rsid w:val="006352F4"/>
    <w:rPr>
      <w:color w:val="800080"/>
      <w:u w:val="single"/>
    </w:rPr>
  </w:style>
  <w:style w:type="character" w:customStyle="1" w:styleId="Ttulo5Car">
    <w:name w:val="Título 5 Car"/>
    <w:link w:val="Ttulo5"/>
    <w:semiHidden/>
    <w:rsid w:val="00CB0638"/>
    <w:rPr>
      <w:rFonts w:ascii="Calibri" w:eastAsia="Times New Roman" w:hAnsi="Calibri" w:cs="Times New Roman"/>
      <w:b/>
      <w:bCs/>
      <w:i/>
      <w:iCs/>
      <w:sz w:val="26"/>
      <w:szCs w:val="26"/>
      <w:lang w:val="es-ES" w:eastAsia="es-ES" w:bidi="he-IL"/>
    </w:rPr>
  </w:style>
  <w:style w:type="character" w:customStyle="1" w:styleId="Ttulo4Car">
    <w:name w:val="Título 4 Car"/>
    <w:link w:val="Ttulo4"/>
    <w:rsid w:val="00CB0638"/>
    <w:rPr>
      <w:b/>
      <w:bCs/>
      <w:sz w:val="28"/>
      <w:szCs w:val="28"/>
      <w:lang w:val="es-ES" w:eastAsia="es-ES" w:bidi="he-IL"/>
    </w:rPr>
  </w:style>
  <w:style w:type="table" w:styleId="Tablaconcuadrcula">
    <w:name w:val="Table Grid"/>
    <w:basedOn w:val="Tablanormal"/>
    <w:rsid w:val="00A474E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edepginaCar">
    <w:name w:val="Pie de página Car"/>
    <w:link w:val="Piedepgina"/>
    <w:uiPriority w:val="99"/>
    <w:rsid w:val="00D97341"/>
    <w:rPr>
      <w:lang w:val="es-ES" w:eastAsia="es-ES" w:bidi="he-IL"/>
    </w:rPr>
  </w:style>
  <w:style w:type="paragraph" w:styleId="Textodeglobo">
    <w:name w:val="Balloon Text"/>
    <w:basedOn w:val="Normal"/>
    <w:semiHidden/>
    <w:rsid w:val="008927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NPROMAS\0002%20Plantillas\003%20DOCUMENTOS\AE%20DOCUMENTO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 DOCUMENTOS.dot</Template>
  <TotalTime>0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P-593</vt:lpstr>
      <vt:lpstr>                                                                                                                         P-593</vt:lpstr>
    </vt:vector>
  </TitlesOfParts>
  <Company>-</Company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P-593</dc:title>
  <dc:creator>WinuE</dc:creator>
  <cp:lastModifiedBy>Ivan</cp:lastModifiedBy>
  <cp:revision>2</cp:revision>
  <cp:lastPrinted>2010-05-04T19:32:00Z</cp:lastPrinted>
  <dcterms:created xsi:type="dcterms:W3CDTF">2015-12-11T12:25:00Z</dcterms:created>
  <dcterms:modified xsi:type="dcterms:W3CDTF">2015-12-11T12:25:00Z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760284332</vt:i4>
  </property>
  <property fmtid="{D5CDD505-2E9C-101B-9397-08002B2CF9AE}" pid="3" name="_EmailSubject">
    <vt:lpwstr>627 SLF CorpGroup</vt:lpwstr>
  </property>
  <property fmtid="{D5CDD505-2E9C-101B-9397-08002B2CF9AE}" pid="4" name="_AuthorEmail">
    <vt:lpwstr>gerencia@inpromas.cl</vt:lpwstr>
  </property>
  <property fmtid="{D5CDD505-2E9C-101B-9397-08002B2CF9AE}" pid="5" name="_AuthorEmailDisplayName">
    <vt:lpwstr>Ricardo Tampier</vt:lpwstr>
  </property>
  <property fmtid="{D5CDD505-2E9C-101B-9397-08002B2CF9AE}" pid="6" name="_PreviousAdHocReviewCycleID">
    <vt:i4>574135233</vt:i4>
  </property>
  <property fmtid="{D5CDD505-2E9C-101B-9397-08002B2CF9AE}" pid="7" name="_ReviewingToolsShownOnce">
    <vt:lpwstr/>
  </property>
</Properties>
</file>