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4ED" w:rsidRDefault="00A474ED" w:rsidP="00747BAF">
      <w:pPr>
        <w:spacing w:before="60" w:after="60" w:line="312" w:lineRule="auto"/>
        <w:rPr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3"/>
        <w:gridCol w:w="4214"/>
        <w:gridCol w:w="1788"/>
        <w:gridCol w:w="3297"/>
      </w:tblGrid>
      <w:tr w:rsidR="00751FE0" w:rsidRPr="00DC7E3A" w:rsidTr="00912CCC">
        <w:trPr>
          <w:trHeight w:val="295"/>
        </w:trPr>
        <w:tc>
          <w:tcPr>
            <w:tcW w:w="10592" w:type="dxa"/>
            <w:gridSpan w:val="4"/>
            <w:tcBorders>
              <w:bottom w:val="nil"/>
            </w:tcBorders>
            <w:shd w:val="pct15" w:color="auto" w:fill="auto"/>
            <w:vAlign w:val="bottom"/>
          </w:tcPr>
          <w:p w:rsidR="00751FE0" w:rsidRPr="00DC7E3A" w:rsidRDefault="00751FE0" w:rsidP="00DC7E3A">
            <w:pPr>
              <w:spacing w:before="60" w:after="60" w:line="312" w:lineRule="auto"/>
              <w:rPr>
                <w:b/>
                <w:sz w:val="20"/>
              </w:rPr>
            </w:pPr>
            <w:r w:rsidRPr="00DC7E3A">
              <w:rPr>
                <w:b/>
                <w:sz w:val="20"/>
              </w:rPr>
              <w:t>ACTA DE ENTREGA</w:t>
            </w:r>
          </w:p>
        </w:tc>
      </w:tr>
      <w:tr w:rsidR="00B17CC5" w:rsidRPr="00DC7E3A" w:rsidTr="00912CCC">
        <w:trPr>
          <w:trHeight w:val="578"/>
        </w:trPr>
        <w:tc>
          <w:tcPr>
            <w:tcW w:w="1293" w:type="dxa"/>
            <w:tcBorders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b/>
                <w:sz w:val="20"/>
              </w:rPr>
            </w:pPr>
            <w:r w:rsidRPr="00DC7E3A">
              <w:rPr>
                <w:b/>
                <w:sz w:val="20"/>
              </w:rPr>
              <w:t>SEÑORES:</w:t>
            </w:r>
          </w:p>
        </w:tc>
        <w:tc>
          <w:tcPr>
            <w:tcW w:w="4214" w:type="dxa"/>
            <w:tcBorders>
              <w:left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  <w:r w:rsidRPr="00DC7E3A">
              <w:rPr>
                <w:sz w:val="20"/>
              </w:rPr>
              <w:t>______________________________________</w:t>
            </w:r>
            <w:r w:rsidR="00751FE0" w:rsidRPr="00DC7E3A">
              <w:rPr>
                <w:sz w:val="20"/>
              </w:rPr>
              <w:t>__</w:t>
            </w:r>
          </w:p>
        </w:tc>
        <w:tc>
          <w:tcPr>
            <w:tcW w:w="1788" w:type="dxa"/>
            <w:tcBorders>
              <w:left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</w:p>
        </w:tc>
        <w:tc>
          <w:tcPr>
            <w:tcW w:w="3297" w:type="dxa"/>
            <w:tcBorders>
              <w:left w:val="nil"/>
              <w:bottom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  <w:r w:rsidRPr="00DC7E3A">
              <w:rPr>
                <w:b/>
                <w:sz w:val="20"/>
              </w:rPr>
              <w:t>Fecha:</w:t>
            </w:r>
            <w:r w:rsidRPr="00DC7E3A">
              <w:rPr>
                <w:sz w:val="20"/>
              </w:rPr>
              <w:t>_______ / _______ / ________</w:t>
            </w:r>
          </w:p>
        </w:tc>
      </w:tr>
      <w:tr w:rsidR="00B17CC5" w:rsidRPr="00DC7E3A" w:rsidTr="00912CCC">
        <w:tc>
          <w:tcPr>
            <w:tcW w:w="1293" w:type="dxa"/>
            <w:tcBorders>
              <w:top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b/>
                <w:sz w:val="20"/>
              </w:rPr>
            </w:pPr>
            <w:r w:rsidRPr="00DC7E3A">
              <w:rPr>
                <w:b/>
                <w:sz w:val="20"/>
              </w:rPr>
              <w:t>REFERENCIA: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  <w:r w:rsidRPr="00DC7E3A">
              <w:rPr>
                <w:sz w:val="20"/>
              </w:rPr>
              <w:t>______________________________________</w:t>
            </w:r>
            <w:r w:rsidR="00751FE0" w:rsidRPr="00DC7E3A">
              <w:rPr>
                <w:sz w:val="20"/>
              </w:rPr>
              <w:t>__</w:t>
            </w:r>
          </w:p>
        </w:tc>
        <w:tc>
          <w:tcPr>
            <w:tcW w:w="5085" w:type="dxa"/>
            <w:gridSpan w:val="2"/>
            <w:tcBorders>
              <w:top w:val="nil"/>
              <w:left w:val="nil"/>
              <w:bottom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</w:p>
        </w:tc>
      </w:tr>
      <w:tr w:rsidR="00B17CC5" w:rsidRPr="00DC7E3A" w:rsidTr="00912CCC">
        <w:tc>
          <w:tcPr>
            <w:tcW w:w="1293" w:type="dxa"/>
            <w:tcBorders>
              <w:top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b/>
                <w:sz w:val="20"/>
              </w:rPr>
            </w:pPr>
            <w:r w:rsidRPr="00DC7E3A">
              <w:rPr>
                <w:b/>
                <w:sz w:val="20"/>
              </w:rPr>
              <w:t>PROYECTO: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  <w:r w:rsidRPr="00DC7E3A">
              <w:rPr>
                <w:sz w:val="20"/>
              </w:rPr>
              <w:t>______________________________________</w:t>
            </w:r>
            <w:r w:rsidR="00751FE0" w:rsidRPr="00DC7E3A">
              <w:rPr>
                <w:sz w:val="20"/>
              </w:rPr>
              <w:t>__</w:t>
            </w:r>
          </w:p>
        </w:tc>
        <w:tc>
          <w:tcPr>
            <w:tcW w:w="5085" w:type="dxa"/>
            <w:gridSpan w:val="2"/>
            <w:tcBorders>
              <w:top w:val="nil"/>
              <w:left w:val="nil"/>
              <w:bottom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</w:p>
        </w:tc>
      </w:tr>
      <w:tr w:rsidR="00B17CC5" w:rsidRPr="00DC7E3A" w:rsidTr="00912CCC">
        <w:tc>
          <w:tcPr>
            <w:tcW w:w="1293" w:type="dxa"/>
            <w:tcBorders>
              <w:top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b/>
                <w:sz w:val="20"/>
              </w:rPr>
            </w:pPr>
            <w:r w:rsidRPr="00DC7E3A">
              <w:rPr>
                <w:b/>
                <w:sz w:val="20"/>
              </w:rPr>
              <w:t>OBRA:</w:t>
            </w:r>
          </w:p>
        </w:tc>
        <w:tc>
          <w:tcPr>
            <w:tcW w:w="4214" w:type="dxa"/>
            <w:tcBorders>
              <w:top w:val="nil"/>
              <w:left w:val="nil"/>
              <w:righ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  <w:r w:rsidRPr="00DC7E3A">
              <w:rPr>
                <w:sz w:val="20"/>
              </w:rPr>
              <w:t>______________________________________</w:t>
            </w:r>
            <w:r w:rsidR="00751FE0" w:rsidRPr="00DC7E3A">
              <w:rPr>
                <w:sz w:val="20"/>
              </w:rPr>
              <w:t>__</w:t>
            </w:r>
          </w:p>
        </w:tc>
        <w:tc>
          <w:tcPr>
            <w:tcW w:w="5085" w:type="dxa"/>
            <w:gridSpan w:val="2"/>
            <w:tcBorders>
              <w:top w:val="nil"/>
              <w:left w:val="nil"/>
            </w:tcBorders>
            <w:vAlign w:val="bottom"/>
          </w:tcPr>
          <w:p w:rsidR="00B17CC5" w:rsidRPr="00DC7E3A" w:rsidRDefault="00B17CC5" w:rsidP="00DC7E3A">
            <w:pPr>
              <w:spacing w:before="60" w:after="60" w:line="312" w:lineRule="auto"/>
              <w:rPr>
                <w:sz w:val="20"/>
              </w:rPr>
            </w:pPr>
          </w:p>
        </w:tc>
      </w:tr>
    </w:tbl>
    <w:p w:rsidR="00640697" w:rsidRDefault="00640697" w:rsidP="00747BAF">
      <w:pPr>
        <w:spacing w:before="60" w:after="60" w:line="312" w:lineRule="auto"/>
        <w:rPr>
          <w:sz w:val="10"/>
          <w:szCs w:val="10"/>
        </w:rPr>
      </w:pPr>
    </w:p>
    <w:p w:rsidR="002A7B68" w:rsidRPr="00E034DB" w:rsidRDefault="003317F9" w:rsidP="00747BAF">
      <w:pPr>
        <w:spacing w:before="60" w:after="60" w:line="312" w:lineRule="auto"/>
        <w:rPr>
          <w:sz w:val="20"/>
        </w:rPr>
      </w:pPr>
      <w:r w:rsidRPr="00E034DB">
        <w:rPr>
          <w:sz w:val="20"/>
        </w:rPr>
        <w:t>Junto con saludarlos, por el presente hace</w:t>
      </w:r>
      <w:r w:rsidR="00B17CC5">
        <w:rPr>
          <w:sz w:val="20"/>
        </w:rPr>
        <w:t>mos</w:t>
      </w:r>
      <w:r w:rsidRPr="00E034DB">
        <w:rPr>
          <w:sz w:val="20"/>
        </w:rPr>
        <w:t xml:space="preserve"> entrega de los siguientes documentos.</w:t>
      </w:r>
    </w:p>
    <w:p w:rsidR="00751FE0" w:rsidRDefault="00751FE0" w:rsidP="0007659C">
      <w:pPr>
        <w:rPr>
          <w:sz w:val="20"/>
        </w:rPr>
      </w:pPr>
    </w:p>
    <w:tbl>
      <w:tblPr>
        <w:tblW w:w="106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07"/>
        <w:gridCol w:w="4838"/>
        <w:gridCol w:w="453"/>
        <w:gridCol w:w="4650"/>
        <w:gridCol w:w="283"/>
      </w:tblGrid>
      <w:tr w:rsidR="002D7AD5" w:rsidRPr="00A93138" w:rsidTr="00A93138">
        <w:trPr>
          <w:trHeight w:val="397"/>
        </w:trPr>
        <w:tc>
          <w:tcPr>
            <w:tcW w:w="10631" w:type="dxa"/>
            <w:gridSpan w:val="5"/>
            <w:shd w:val="clear" w:color="auto" w:fill="D9D9D9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DOCUMENTO</w:t>
            </w: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1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7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2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8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3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9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4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10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5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11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rPr>
          <w:trHeight w:val="397"/>
        </w:trPr>
        <w:tc>
          <w:tcPr>
            <w:tcW w:w="40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6</w:t>
            </w: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7AD5" w:rsidRPr="00A93138" w:rsidRDefault="002D7AD5" w:rsidP="00A93138">
            <w:pPr>
              <w:jc w:val="center"/>
              <w:rPr>
                <w:b/>
                <w:sz w:val="20"/>
              </w:rPr>
            </w:pPr>
            <w:r w:rsidRPr="00A93138">
              <w:rPr>
                <w:b/>
                <w:sz w:val="20"/>
              </w:rPr>
              <w:t>12</w:t>
            </w: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  <w:tr w:rsidR="002D7AD5" w:rsidRPr="00A93138" w:rsidTr="00A93138">
        <w:tc>
          <w:tcPr>
            <w:tcW w:w="407" w:type="dxa"/>
            <w:tcBorders>
              <w:top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838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4650" w:type="dxa"/>
            <w:tcBorders>
              <w:left w:val="nil"/>
              <w:righ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</w:tcBorders>
            <w:shd w:val="clear" w:color="auto" w:fill="auto"/>
          </w:tcPr>
          <w:p w:rsidR="002D7AD5" w:rsidRPr="00A93138" w:rsidRDefault="002D7AD5" w:rsidP="0007659C">
            <w:pPr>
              <w:rPr>
                <w:sz w:val="20"/>
              </w:rPr>
            </w:pPr>
          </w:p>
        </w:tc>
      </w:tr>
    </w:tbl>
    <w:p w:rsidR="002D7AD5" w:rsidRDefault="002D7AD5" w:rsidP="0007659C">
      <w:pPr>
        <w:rPr>
          <w:sz w:val="20"/>
        </w:rPr>
      </w:pPr>
    </w:p>
    <w:p w:rsidR="0022385F" w:rsidRPr="00E034DB" w:rsidRDefault="00CF367B" w:rsidP="0007659C">
      <w:pPr>
        <w:rPr>
          <w:sz w:val="20"/>
        </w:rPr>
      </w:pPr>
      <w:r>
        <w:rPr>
          <w:sz w:val="20"/>
        </w:rPr>
        <w:t>Sin otro particular y a</w:t>
      </w:r>
      <w:r w:rsidR="0022385F" w:rsidRPr="00E034DB">
        <w:rPr>
          <w:sz w:val="20"/>
        </w:rPr>
        <w:t>gradec</w:t>
      </w:r>
      <w:r>
        <w:rPr>
          <w:sz w:val="20"/>
        </w:rPr>
        <w:t>iendo</w:t>
      </w:r>
      <w:r w:rsidR="0022385F" w:rsidRPr="00E034DB">
        <w:rPr>
          <w:sz w:val="20"/>
        </w:rPr>
        <w:t xml:space="preserve"> la confianza depositada </w:t>
      </w:r>
      <w:r w:rsidR="0007659C">
        <w:rPr>
          <w:sz w:val="20"/>
        </w:rPr>
        <w:t>a nuestra empresa</w:t>
      </w:r>
      <w:r>
        <w:rPr>
          <w:sz w:val="20"/>
        </w:rPr>
        <w:t xml:space="preserve"> saluda atentamente,</w:t>
      </w:r>
    </w:p>
    <w:p w:rsidR="00AA1187" w:rsidRDefault="00AA1187" w:rsidP="0007659C">
      <w:pPr>
        <w:rPr>
          <w:sz w:val="20"/>
        </w:rPr>
      </w:pPr>
    </w:p>
    <w:tbl>
      <w:tblPr>
        <w:tblpPr w:leftFromText="141" w:rightFromText="141" w:vertAnchor="page" w:horzAnchor="margin" w:tblpXSpec="center" w:tblpY="1156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"/>
        <w:gridCol w:w="425"/>
        <w:gridCol w:w="850"/>
        <w:gridCol w:w="426"/>
        <w:gridCol w:w="2678"/>
        <w:gridCol w:w="936"/>
        <w:gridCol w:w="1285"/>
        <w:gridCol w:w="748"/>
        <w:gridCol w:w="937"/>
        <w:gridCol w:w="1070"/>
      </w:tblGrid>
      <w:tr w:rsidR="00177516" w:rsidRPr="00E034DB" w:rsidTr="00177516">
        <w:trPr>
          <w:trHeight w:val="269"/>
        </w:trPr>
        <w:tc>
          <w:tcPr>
            <w:tcW w:w="548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pct15" w:color="auto" w:fill="auto"/>
            <w:vAlign w:val="center"/>
          </w:tcPr>
          <w:p w:rsidR="00177516" w:rsidRPr="00E034DB" w:rsidRDefault="00177516" w:rsidP="000F110F">
            <w:pPr>
              <w:spacing w:beforeLines="20" w:afterLines="20"/>
              <w:jc w:val="center"/>
              <w:rPr>
                <w:sz w:val="20"/>
              </w:rPr>
            </w:pPr>
            <w:r w:rsidRPr="00E034DB">
              <w:rPr>
                <w:b/>
                <w:sz w:val="20"/>
              </w:rPr>
              <w:t>RESPONSABLE RECEPCION</w:t>
            </w:r>
          </w:p>
        </w:tc>
        <w:tc>
          <w:tcPr>
            <w:tcW w:w="936" w:type="dxa"/>
            <w:vMerge w:val="restart"/>
            <w:tcBorders>
              <w:top w:val="nil"/>
              <w:right w:val="nil"/>
            </w:tcBorders>
            <w:textDirection w:val="btLr"/>
            <w:vAlign w:val="bottom"/>
          </w:tcPr>
          <w:p w:rsidR="00177516" w:rsidRPr="0015421C" w:rsidRDefault="00177516" w:rsidP="00AA1187">
            <w:pPr>
              <w:jc w:val="center"/>
              <w:rPr>
                <w:b/>
                <w:sz w:val="20"/>
              </w:rPr>
            </w:pPr>
          </w:p>
        </w:tc>
        <w:tc>
          <w:tcPr>
            <w:tcW w:w="40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jc w:val="center"/>
              <w:rPr>
                <w:b/>
                <w:sz w:val="20"/>
              </w:rPr>
            </w:pPr>
          </w:p>
        </w:tc>
      </w:tr>
      <w:tr w:rsidR="00177516" w:rsidRPr="00E034DB" w:rsidTr="00177516">
        <w:trPr>
          <w:trHeight w:val="641"/>
        </w:trPr>
        <w:tc>
          <w:tcPr>
            <w:tcW w:w="1101" w:type="dxa"/>
            <w:tcBorders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  <w:r w:rsidRPr="00E034DB">
              <w:rPr>
                <w:b/>
                <w:sz w:val="20"/>
              </w:rPr>
              <w:t>NOMBRE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379" w:type="dxa"/>
            <w:gridSpan w:val="4"/>
            <w:tcBorders>
              <w:left w:val="nil"/>
              <w:bottom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  <w:r>
              <w:rPr>
                <w:sz w:val="20"/>
              </w:rPr>
              <w:t>_________________________________________</w:t>
            </w:r>
          </w:p>
        </w:tc>
        <w:tc>
          <w:tcPr>
            <w:tcW w:w="936" w:type="dxa"/>
            <w:vMerge/>
            <w:tcBorders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40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</w:tr>
      <w:tr w:rsidR="00177516" w:rsidRPr="00E034DB" w:rsidTr="00177516">
        <w:trPr>
          <w:trHeight w:val="418"/>
        </w:trPr>
        <w:tc>
          <w:tcPr>
            <w:tcW w:w="1101" w:type="dxa"/>
            <w:tcBorders>
              <w:top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  <w:r w:rsidRPr="00E034DB">
              <w:rPr>
                <w:b/>
                <w:sz w:val="20"/>
              </w:rPr>
              <w:t>FECHA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37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177516" w:rsidRPr="00E034DB" w:rsidRDefault="00177516" w:rsidP="00AA118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_______________________________________</w:t>
            </w:r>
          </w:p>
        </w:tc>
        <w:tc>
          <w:tcPr>
            <w:tcW w:w="936" w:type="dxa"/>
            <w:vMerge/>
            <w:tcBorders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40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0F110F">
            <w:pPr>
              <w:spacing w:beforeLines="20" w:afterLines="20"/>
              <w:jc w:val="center"/>
              <w:rPr>
                <w:sz w:val="20"/>
              </w:rPr>
            </w:pPr>
            <w:r>
              <w:rPr>
                <w:sz w:val="20"/>
              </w:rPr>
              <w:t>JEFE DE PROYECTOS</w:t>
            </w:r>
          </w:p>
        </w:tc>
      </w:tr>
      <w:tr w:rsidR="00177516" w:rsidRPr="00E034DB" w:rsidTr="00177516">
        <w:trPr>
          <w:trHeight w:val="211"/>
        </w:trPr>
        <w:tc>
          <w:tcPr>
            <w:tcW w:w="110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  <w:r w:rsidRPr="00E034DB">
              <w:rPr>
                <w:b/>
                <w:sz w:val="20"/>
              </w:rPr>
              <w:t>RECIBE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7516" w:rsidRPr="00E034DB" w:rsidRDefault="00177516" w:rsidP="000F110F">
            <w:p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7516" w:rsidRPr="00E034DB" w:rsidRDefault="00177516" w:rsidP="000F110F">
            <w:pPr>
              <w:rPr>
                <w:sz w:val="20"/>
              </w:rPr>
            </w:pPr>
            <w:r w:rsidRPr="00E034DB">
              <w:rPr>
                <w:b/>
                <w:sz w:val="20"/>
              </w:rPr>
              <w:t>SI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7516" w:rsidRPr="00E034DB" w:rsidRDefault="00177516" w:rsidP="000F110F">
            <w:pPr>
              <w:jc w:val="center"/>
              <w:rPr>
                <w:sz w:val="20"/>
              </w:rPr>
            </w:pPr>
          </w:p>
        </w:tc>
        <w:tc>
          <w:tcPr>
            <w:tcW w:w="26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77516" w:rsidRPr="00E034DB" w:rsidRDefault="00177516" w:rsidP="000F110F">
            <w:pPr>
              <w:ind w:left="34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936" w:type="dxa"/>
            <w:vMerge/>
            <w:tcBorders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40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0F110F">
            <w:pPr>
              <w:spacing w:beforeLines="20" w:afterLines="20"/>
              <w:jc w:val="center"/>
              <w:rPr>
                <w:b/>
                <w:sz w:val="20"/>
              </w:rPr>
            </w:pPr>
            <w:r w:rsidRPr="00E034DB">
              <w:rPr>
                <w:sz w:val="20"/>
              </w:rPr>
              <w:t>INPROMAS LTDA.</w:t>
            </w:r>
          </w:p>
        </w:tc>
      </w:tr>
      <w:tr w:rsidR="00177516" w:rsidRPr="00E034DB" w:rsidTr="00177516">
        <w:trPr>
          <w:trHeight w:val="476"/>
        </w:trPr>
        <w:tc>
          <w:tcPr>
            <w:tcW w:w="1101" w:type="dxa"/>
            <w:tcBorders>
              <w:top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  <w:r w:rsidRPr="00E034DB">
              <w:rPr>
                <w:b/>
                <w:sz w:val="20"/>
              </w:rPr>
              <w:t>NOTAS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37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177516" w:rsidRPr="00E034DB" w:rsidRDefault="00177516" w:rsidP="00AA1187">
            <w:pPr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</w:t>
            </w:r>
          </w:p>
        </w:tc>
        <w:tc>
          <w:tcPr>
            <w:tcW w:w="936" w:type="dxa"/>
            <w:vMerge/>
            <w:tcBorders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b/>
                <w:sz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</w:tr>
      <w:tr w:rsidR="00177516" w:rsidRPr="00E034DB" w:rsidTr="00177516">
        <w:trPr>
          <w:trHeight w:val="476"/>
        </w:trPr>
        <w:tc>
          <w:tcPr>
            <w:tcW w:w="110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b/>
                <w:sz w:val="20"/>
              </w:rPr>
            </w:pPr>
          </w:p>
        </w:tc>
        <w:tc>
          <w:tcPr>
            <w:tcW w:w="4379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177516" w:rsidRDefault="00177516" w:rsidP="00AA1187">
            <w:pPr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</w:t>
            </w:r>
          </w:p>
        </w:tc>
        <w:tc>
          <w:tcPr>
            <w:tcW w:w="936" w:type="dxa"/>
            <w:vMerge/>
            <w:tcBorders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b/>
                <w:sz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7516" w:rsidRPr="00E034DB" w:rsidRDefault="00177516" w:rsidP="00AA1187">
            <w:pPr>
              <w:spacing w:beforeLines="20" w:afterLines="20"/>
              <w:rPr>
                <w:sz w:val="20"/>
              </w:rPr>
            </w:pPr>
          </w:p>
        </w:tc>
      </w:tr>
    </w:tbl>
    <w:p w:rsidR="002A50A9" w:rsidRPr="0007659C" w:rsidRDefault="002A50A9" w:rsidP="002D7AD5"/>
    <w:sectPr w:rsidR="002A50A9" w:rsidRPr="0007659C" w:rsidSect="008E5A2C">
      <w:headerReference w:type="default" r:id="rId7"/>
      <w:footerReference w:type="even" r:id="rId8"/>
      <w:footerReference w:type="default" r:id="rId9"/>
      <w:pgSz w:w="12242" w:h="15842" w:code="1"/>
      <w:pgMar w:top="1134" w:right="907" w:bottom="1025" w:left="851" w:header="624" w:footer="32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0B2" w:rsidRDefault="00FC50B2">
      <w:r>
        <w:separator/>
      </w:r>
    </w:p>
  </w:endnote>
  <w:endnote w:type="continuationSeparator" w:id="0">
    <w:p w:rsidR="00FC50B2" w:rsidRDefault="00FC50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1187" w:rsidRDefault="00AA118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D7AD5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A1187" w:rsidRDefault="00AA1187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58" w:type="dxa"/>
      <w:jc w:val="center"/>
      <w:tblInd w:w="52" w:type="dxa"/>
      <w:tblLook w:val="01E0"/>
    </w:tblPr>
    <w:tblGrid>
      <w:gridCol w:w="9758"/>
    </w:tblGrid>
    <w:tr w:rsidR="00AA1187">
      <w:trPr>
        <w:trHeight w:val="385"/>
        <w:jc w:val="center"/>
      </w:trPr>
      <w:tc>
        <w:tcPr>
          <w:tcW w:w="9758" w:type="dxa"/>
        </w:tcPr>
        <w:p w:rsidR="00AA1187" w:rsidRDefault="00AA1187" w:rsidP="002A25E7">
          <w:pPr>
            <w:pStyle w:val="Piedepgina"/>
            <w:ind w:right="360"/>
            <w:rPr>
              <w:b/>
              <w:sz w:val="18"/>
              <w:szCs w:val="18"/>
            </w:rPr>
          </w:pPr>
        </w:p>
        <w:p w:rsidR="00AA1187" w:rsidRPr="00C075A5" w:rsidRDefault="00AA1187" w:rsidP="00D97341">
          <w:pPr>
            <w:pStyle w:val="Piedepgina"/>
            <w:ind w:right="360"/>
            <w:jc w:val="center"/>
            <w:rPr>
              <w:b/>
              <w:sz w:val="18"/>
              <w:szCs w:val="18"/>
            </w:rPr>
          </w:pPr>
          <w:r w:rsidRPr="00C075A5">
            <w:rPr>
              <w:b/>
              <w:sz w:val="18"/>
              <w:szCs w:val="18"/>
            </w:rPr>
            <w:t>LOS RAULÍES 700, PARQUE INDUSTRIAL AEROPUERTO, QUILICURA, SANTIAGO, CHILE</w:t>
          </w:r>
          <w:r>
            <w:rPr>
              <w:b/>
              <w:sz w:val="18"/>
              <w:szCs w:val="18"/>
            </w:rPr>
            <w:t xml:space="preserve">                          </w:t>
          </w:r>
        </w:p>
        <w:p w:rsidR="00AA1187" w:rsidRDefault="00AA1187" w:rsidP="009D2ECC">
          <w:pPr>
            <w:pStyle w:val="Piedepgina"/>
            <w:jc w:val="center"/>
            <w:rPr>
              <w:sz w:val="12"/>
              <w:szCs w:val="12"/>
            </w:rPr>
          </w:pPr>
          <w:r w:rsidRPr="00C075A5">
            <w:rPr>
              <w:b/>
              <w:sz w:val="18"/>
              <w:szCs w:val="18"/>
            </w:rPr>
            <w:t>TELEFONO:</w:t>
          </w:r>
          <w:r>
            <w:rPr>
              <w:sz w:val="18"/>
              <w:szCs w:val="18"/>
            </w:rPr>
            <w:t xml:space="preserve"> 979 52 00          </w:t>
          </w:r>
          <w:r w:rsidRPr="00C075A5">
            <w:rPr>
              <w:b/>
              <w:sz w:val="18"/>
              <w:szCs w:val="18"/>
            </w:rPr>
            <w:t xml:space="preserve">FAX: </w:t>
          </w:r>
          <w:r>
            <w:rPr>
              <w:sz w:val="18"/>
              <w:szCs w:val="18"/>
            </w:rPr>
            <w:t xml:space="preserve">979 52 18          </w:t>
          </w:r>
          <w:r w:rsidRPr="00C075A5">
            <w:rPr>
              <w:b/>
              <w:sz w:val="18"/>
              <w:szCs w:val="18"/>
            </w:rPr>
            <w:t>EMAIL:</w:t>
          </w:r>
          <w:r>
            <w:rPr>
              <w:sz w:val="18"/>
              <w:szCs w:val="18"/>
            </w:rPr>
            <w:t xml:space="preserve"> </w:t>
          </w:r>
          <w:r w:rsidRPr="00C075A5">
            <w:rPr>
              <w:sz w:val="18"/>
              <w:szCs w:val="18"/>
            </w:rPr>
            <w:t>Inpromas@inpromas.cl</w:t>
          </w:r>
          <w:r>
            <w:rPr>
              <w:sz w:val="18"/>
              <w:szCs w:val="18"/>
            </w:rPr>
            <w:t xml:space="preserve">          </w:t>
          </w:r>
          <w:r w:rsidRPr="00C075A5">
            <w:rPr>
              <w:b/>
              <w:sz w:val="18"/>
              <w:szCs w:val="18"/>
            </w:rPr>
            <w:t xml:space="preserve">WEB: </w:t>
          </w:r>
          <w:r w:rsidRPr="00C075A5">
            <w:rPr>
              <w:sz w:val="18"/>
              <w:szCs w:val="18"/>
            </w:rPr>
            <w:t>www.inpromas.cl</w:t>
          </w:r>
          <w:r>
            <w:rPr>
              <w:sz w:val="18"/>
              <w:szCs w:val="18"/>
            </w:rPr>
            <w:t xml:space="preserve"> </w:t>
          </w:r>
        </w:p>
      </w:tc>
    </w:tr>
  </w:tbl>
  <w:p w:rsidR="00AA1187" w:rsidRDefault="00AA1187">
    <w:pPr>
      <w:pStyle w:val="Piedepgina"/>
      <w:rPr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0B2" w:rsidRDefault="00FC50B2">
      <w:r>
        <w:separator/>
      </w:r>
    </w:p>
  </w:footnote>
  <w:footnote w:type="continuationSeparator" w:id="0">
    <w:p w:rsidR="00FC50B2" w:rsidRDefault="00FC50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2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410"/>
    </w:tblGrid>
    <w:tr w:rsidR="00AA1187" w:rsidRPr="00D8196E" w:rsidTr="00912CCC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D8196E" w:rsidRDefault="00B11DFC" w:rsidP="0041214D">
          <w:pPr>
            <w:jc w:val="center"/>
            <w:rPr>
              <w:b/>
            </w:rPr>
          </w:pPr>
          <w:r>
            <w:rPr>
              <w:b/>
              <w:noProof/>
              <w:lang w:val="es-CL" w:eastAsia="es-CL" w:bidi="ar-SA"/>
            </w:rPr>
            <w:drawing>
              <wp:inline distT="0" distB="0" distL="0" distR="0">
                <wp:extent cx="1346200" cy="62865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260A5F" w:rsidRDefault="00AA1187" w:rsidP="0041214D">
          <w:pPr>
            <w:spacing w:after="120"/>
            <w:ind w:right="-68"/>
            <w:jc w:val="center"/>
            <w:rPr>
              <w:sz w:val="30"/>
              <w:szCs w:val="30"/>
              <w:lang w:val="es-ES_tradnl"/>
            </w:rPr>
          </w:pPr>
          <w:r>
            <w:rPr>
              <w:rFonts w:ascii="Helvetica" w:hAnsi="Helvetica"/>
              <w:b/>
              <w:sz w:val="32"/>
            </w:rPr>
            <w:t>ENVÍO DE DOCUMENTOS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A1187" w:rsidRPr="00D8196E" w:rsidRDefault="00B11DFC" w:rsidP="0041214D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 w:bidi="ar-SA"/>
            </w:rPr>
            <w:drawing>
              <wp:inline distT="0" distB="0" distL="0" distR="0">
                <wp:extent cx="1384300" cy="647700"/>
                <wp:effectExtent l="19050" t="0" r="635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43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A1187" w:rsidRPr="00D8196E" w:rsidTr="00912CCC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E235DB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Formulari</w:t>
          </w:r>
          <w:r w:rsidR="00AA1187" w:rsidRPr="00CA1605">
            <w:rPr>
              <w:rFonts w:ascii="Arial" w:hAnsi="Arial" w:cs="Arial"/>
              <w:sz w:val="16"/>
              <w:szCs w:val="16"/>
            </w:rPr>
            <w:t>o N°:</w:t>
          </w:r>
        </w:p>
        <w:p w:rsidR="00AA1187" w:rsidRPr="00CA1605" w:rsidRDefault="00534691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FO-05</w:t>
          </w:r>
          <w:r w:rsidR="00AA1187" w:rsidRPr="00CA1605">
            <w:rPr>
              <w:rFonts w:ascii="Arial" w:hAnsi="Arial" w:cs="Arial"/>
              <w:sz w:val="16"/>
              <w:szCs w:val="16"/>
            </w:rPr>
            <w:t>/PE -7-04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Fecha de vigencia:</w:t>
          </w:r>
        </w:p>
        <w:p w:rsidR="00AA1187" w:rsidRPr="00CA1605" w:rsidRDefault="002D7AD5" w:rsidP="002D7AD5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30.09</w:t>
          </w:r>
          <w:r w:rsidR="00A24BA0">
            <w:rPr>
              <w:rFonts w:ascii="Arial" w:hAnsi="Arial" w:cs="Arial"/>
              <w:sz w:val="16"/>
              <w:szCs w:val="16"/>
            </w:rPr>
            <w:t>.1</w:t>
          </w:r>
          <w:r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Modificación Nº:</w:t>
          </w:r>
        </w:p>
        <w:p w:rsidR="00AA1187" w:rsidRPr="00CA1605" w:rsidRDefault="002D7AD5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2765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A1187" w:rsidRPr="00CA1605" w:rsidRDefault="00AA1187" w:rsidP="0041214D">
          <w:pPr>
            <w:ind w:right="-70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z w:val="16"/>
              <w:szCs w:val="16"/>
            </w:rPr>
            <w:t>Página:</w:t>
          </w:r>
        </w:p>
        <w:p w:rsidR="00AA1187" w:rsidRPr="00CA1605" w:rsidRDefault="00AA1187" w:rsidP="0041214D">
          <w:pPr>
            <w:ind w:right="-70"/>
            <w:jc w:val="center"/>
            <w:rPr>
              <w:rFonts w:ascii="Arial" w:hAnsi="Arial" w:cs="Arial"/>
              <w:sz w:val="16"/>
              <w:szCs w:val="16"/>
            </w:rPr>
          </w:pPr>
          <w:r w:rsidRPr="00CA1605">
            <w:rPr>
              <w:rFonts w:ascii="Arial" w:hAnsi="Arial" w:cs="Arial"/>
              <w:snapToGrid w:val="0"/>
              <w:sz w:val="16"/>
              <w:szCs w:val="16"/>
              <w:lang w:eastAsia="en-US"/>
            </w:rPr>
            <w:t xml:space="preserve"> 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t xml:space="preserve"> 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instrText xml:space="preserve"> PAGE </w:instrTex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B11DFC">
            <w:rPr>
              <w:rFonts w:ascii="Arial" w:hAnsi="Arial" w:cs="Arial"/>
              <w:noProof/>
              <w:snapToGrid w:val="0"/>
              <w:sz w:val="16"/>
              <w:szCs w:val="16"/>
            </w:rPr>
            <w:t>1</w:t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  <w:r w:rsidRPr="00CA1605">
            <w:rPr>
              <w:rFonts w:ascii="Arial" w:hAnsi="Arial" w:cs="Arial"/>
              <w:snapToGrid w:val="0"/>
              <w:sz w:val="16"/>
              <w:szCs w:val="16"/>
            </w:rPr>
            <w:t xml:space="preserve"> de 1</w:t>
          </w:r>
        </w:p>
      </w:tc>
    </w:tr>
  </w:tbl>
  <w:p w:rsidR="00AA1187" w:rsidRPr="0007659C" w:rsidRDefault="00AA1187" w:rsidP="0007659C">
    <w:pPr>
      <w:pStyle w:val="Encabezado"/>
      <w:tabs>
        <w:tab w:val="left" w:pos="2925"/>
      </w:tabs>
      <w:rPr>
        <w:sz w:val="2"/>
        <w:szCs w:val="2"/>
      </w:rPr>
    </w:pPr>
    <w:r w:rsidRPr="0007659C">
      <w:rPr>
        <w:sz w:val="2"/>
        <w:szCs w:val="2"/>
      </w:rPr>
      <w:tab/>
    </w:r>
    <w:r w:rsidRPr="0007659C">
      <w:rPr>
        <w:sz w:val="2"/>
        <w:szCs w:val="2"/>
      </w:rPr>
      <w:tab/>
    </w:r>
    <w:r w:rsidRPr="0007659C">
      <w:rPr>
        <w:sz w:val="2"/>
        <w:szCs w:val="2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633FD"/>
    <w:multiLevelType w:val="hybridMultilevel"/>
    <w:tmpl w:val="59ACB7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1A2C63"/>
    <w:multiLevelType w:val="hybridMultilevel"/>
    <w:tmpl w:val="27126490"/>
    <w:lvl w:ilvl="0" w:tplc="87FC32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FB0077"/>
    <w:multiLevelType w:val="hybridMultilevel"/>
    <w:tmpl w:val="1C345394"/>
    <w:lvl w:ilvl="0" w:tplc="FFFFFFFF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1E9D2169"/>
    <w:multiLevelType w:val="hybridMultilevel"/>
    <w:tmpl w:val="E146FC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1F288E"/>
    <w:multiLevelType w:val="hybridMultilevel"/>
    <w:tmpl w:val="26FAC0F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30C94A17"/>
    <w:multiLevelType w:val="hybridMultilevel"/>
    <w:tmpl w:val="1F8A77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45F6129"/>
    <w:multiLevelType w:val="hybridMultilevel"/>
    <w:tmpl w:val="BEA6674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5C01809"/>
    <w:multiLevelType w:val="hybridMultilevel"/>
    <w:tmpl w:val="8B4206F0"/>
    <w:lvl w:ilvl="0" w:tplc="D154446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19B6FCC"/>
    <w:multiLevelType w:val="hybridMultilevel"/>
    <w:tmpl w:val="68CAABD4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4271A64"/>
    <w:multiLevelType w:val="hybridMultilevel"/>
    <w:tmpl w:val="484ACEE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7633315"/>
    <w:multiLevelType w:val="hybridMultilevel"/>
    <w:tmpl w:val="CEA05D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770B3D"/>
    <w:multiLevelType w:val="hybridMultilevel"/>
    <w:tmpl w:val="88F6EF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07A794E"/>
    <w:multiLevelType w:val="hybridMultilevel"/>
    <w:tmpl w:val="E5FCB434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114ABB"/>
    <w:multiLevelType w:val="hybridMultilevel"/>
    <w:tmpl w:val="5D0ADF26"/>
    <w:lvl w:ilvl="0" w:tplc="D154446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6486A86"/>
    <w:multiLevelType w:val="hybridMultilevel"/>
    <w:tmpl w:val="12245B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7110DE"/>
    <w:multiLevelType w:val="hybridMultilevel"/>
    <w:tmpl w:val="971A5E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F7C1A69"/>
    <w:multiLevelType w:val="hybridMultilevel"/>
    <w:tmpl w:val="EB6AF1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1"/>
  </w:num>
  <w:num w:numId="5">
    <w:abstractNumId w:val="13"/>
  </w:num>
  <w:num w:numId="6">
    <w:abstractNumId w:val="2"/>
  </w:num>
  <w:num w:numId="7">
    <w:abstractNumId w:val="12"/>
  </w:num>
  <w:num w:numId="8">
    <w:abstractNumId w:val="3"/>
  </w:num>
  <w:num w:numId="9">
    <w:abstractNumId w:val="10"/>
  </w:num>
  <w:num w:numId="10">
    <w:abstractNumId w:val="15"/>
  </w:num>
  <w:num w:numId="11">
    <w:abstractNumId w:val="16"/>
  </w:num>
  <w:num w:numId="12">
    <w:abstractNumId w:val="0"/>
  </w:num>
  <w:num w:numId="13">
    <w:abstractNumId w:val="9"/>
  </w:num>
  <w:num w:numId="14">
    <w:abstractNumId w:val="7"/>
  </w:num>
  <w:num w:numId="15">
    <w:abstractNumId w:val="5"/>
  </w:num>
  <w:num w:numId="16">
    <w:abstractNumId w:val="4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attachedTemplate r:id="rId1"/>
  <w:stylePaneFormatFilter w:val="3F01"/>
  <w:defaultTabStop w:val="708"/>
  <w:hyphenationZone w:val="425"/>
  <w:evenAndOddHeaders/>
  <w:drawingGridHorizontalSpacing w:val="120"/>
  <w:drawingGridVerticalSpacing w:val="57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6314D"/>
    <w:rsid w:val="00001075"/>
    <w:rsid w:val="000131D1"/>
    <w:rsid w:val="0001456E"/>
    <w:rsid w:val="00032E3B"/>
    <w:rsid w:val="00050166"/>
    <w:rsid w:val="0007659C"/>
    <w:rsid w:val="000C05DB"/>
    <w:rsid w:val="000F110F"/>
    <w:rsid w:val="001208C3"/>
    <w:rsid w:val="0012091C"/>
    <w:rsid w:val="00127661"/>
    <w:rsid w:val="00131194"/>
    <w:rsid w:val="00141777"/>
    <w:rsid w:val="0015421C"/>
    <w:rsid w:val="001664A1"/>
    <w:rsid w:val="00174872"/>
    <w:rsid w:val="00177516"/>
    <w:rsid w:val="001D1CA6"/>
    <w:rsid w:val="001E257A"/>
    <w:rsid w:val="001F135E"/>
    <w:rsid w:val="001F5F4D"/>
    <w:rsid w:val="0021769B"/>
    <w:rsid w:val="0022385F"/>
    <w:rsid w:val="00243C15"/>
    <w:rsid w:val="002571B0"/>
    <w:rsid w:val="0029040D"/>
    <w:rsid w:val="00290D56"/>
    <w:rsid w:val="00294084"/>
    <w:rsid w:val="002A0640"/>
    <w:rsid w:val="002A25E7"/>
    <w:rsid w:val="002A50A9"/>
    <w:rsid w:val="002A7B68"/>
    <w:rsid w:val="002B153F"/>
    <w:rsid w:val="002C137B"/>
    <w:rsid w:val="002D2AF3"/>
    <w:rsid w:val="002D45DA"/>
    <w:rsid w:val="002D7AD5"/>
    <w:rsid w:val="002E7F3F"/>
    <w:rsid w:val="003042C1"/>
    <w:rsid w:val="003317F9"/>
    <w:rsid w:val="0035724C"/>
    <w:rsid w:val="00364112"/>
    <w:rsid w:val="00381161"/>
    <w:rsid w:val="003C25BF"/>
    <w:rsid w:val="0040436B"/>
    <w:rsid w:val="0041214D"/>
    <w:rsid w:val="00412F80"/>
    <w:rsid w:val="00473A4F"/>
    <w:rsid w:val="004806EA"/>
    <w:rsid w:val="00495691"/>
    <w:rsid w:val="004E2798"/>
    <w:rsid w:val="004E3756"/>
    <w:rsid w:val="004E3D81"/>
    <w:rsid w:val="004F2A60"/>
    <w:rsid w:val="00504C91"/>
    <w:rsid w:val="00534691"/>
    <w:rsid w:val="00550F44"/>
    <w:rsid w:val="00566253"/>
    <w:rsid w:val="0059003F"/>
    <w:rsid w:val="005A314E"/>
    <w:rsid w:val="005D0C48"/>
    <w:rsid w:val="005D534F"/>
    <w:rsid w:val="005E411E"/>
    <w:rsid w:val="005E535F"/>
    <w:rsid w:val="00602D0E"/>
    <w:rsid w:val="00627E08"/>
    <w:rsid w:val="006352F4"/>
    <w:rsid w:val="00637045"/>
    <w:rsid w:val="00640697"/>
    <w:rsid w:val="00642229"/>
    <w:rsid w:val="00652D57"/>
    <w:rsid w:val="00681E32"/>
    <w:rsid w:val="0068796D"/>
    <w:rsid w:val="006A0CDD"/>
    <w:rsid w:val="006C1868"/>
    <w:rsid w:val="006D4036"/>
    <w:rsid w:val="006F60C3"/>
    <w:rsid w:val="006F6634"/>
    <w:rsid w:val="00713DDC"/>
    <w:rsid w:val="00733988"/>
    <w:rsid w:val="00736BBD"/>
    <w:rsid w:val="00736E50"/>
    <w:rsid w:val="00747BAF"/>
    <w:rsid w:val="00750A19"/>
    <w:rsid w:val="007519BD"/>
    <w:rsid w:val="00751FE0"/>
    <w:rsid w:val="00762529"/>
    <w:rsid w:val="00764EE7"/>
    <w:rsid w:val="00773887"/>
    <w:rsid w:val="007851C8"/>
    <w:rsid w:val="007A4C6F"/>
    <w:rsid w:val="007A5BE2"/>
    <w:rsid w:val="007A63E5"/>
    <w:rsid w:val="007D4D90"/>
    <w:rsid w:val="007F3F27"/>
    <w:rsid w:val="007F746A"/>
    <w:rsid w:val="00812194"/>
    <w:rsid w:val="0081647D"/>
    <w:rsid w:val="00832238"/>
    <w:rsid w:val="00841C39"/>
    <w:rsid w:val="00845AAA"/>
    <w:rsid w:val="00865068"/>
    <w:rsid w:val="00887315"/>
    <w:rsid w:val="00892704"/>
    <w:rsid w:val="00896480"/>
    <w:rsid w:val="008C031A"/>
    <w:rsid w:val="008C290A"/>
    <w:rsid w:val="008E5A2C"/>
    <w:rsid w:val="008E7FA5"/>
    <w:rsid w:val="0090443D"/>
    <w:rsid w:val="00912CCC"/>
    <w:rsid w:val="00925D36"/>
    <w:rsid w:val="00943C78"/>
    <w:rsid w:val="00944C8B"/>
    <w:rsid w:val="00961A53"/>
    <w:rsid w:val="009B5D3A"/>
    <w:rsid w:val="009D2ECC"/>
    <w:rsid w:val="00A036A1"/>
    <w:rsid w:val="00A07544"/>
    <w:rsid w:val="00A24BA0"/>
    <w:rsid w:val="00A24CE7"/>
    <w:rsid w:val="00A349FB"/>
    <w:rsid w:val="00A41784"/>
    <w:rsid w:val="00A474ED"/>
    <w:rsid w:val="00A61916"/>
    <w:rsid w:val="00A65F22"/>
    <w:rsid w:val="00A86478"/>
    <w:rsid w:val="00A8696B"/>
    <w:rsid w:val="00A9277A"/>
    <w:rsid w:val="00A92E35"/>
    <w:rsid w:val="00A93138"/>
    <w:rsid w:val="00AA1187"/>
    <w:rsid w:val="00AD16E7"/>
    <w:rsid w:val="00AD25E3"/>
    <w:rsid w:val="00AD5459"/>
    <w:rsid w:val="00AE07F8"/>
    <w:rsid w:val="00AF3C21"/>
    <w:rsid w:val="00B11DFC"/>
    <w:rsid w:val="00B17A24"/>
    <w:rsid w:val="00B17CC5"/>
    <w:rsid w:val="00B52075"/>
    <w:rsid w:val="00B60059"/>
    <w:rsid w:val="00B665B5"/>
    <w:rsid w:val="00B775DB"/>
    <w:rsid w:val="00BA3E28"/>
    <w:rsid w:val="00BC2833"/>
    <w:rsid w:val="00BE2003"/>
    <w:rsid w:val="00C04DC8"/>
    <w:rsid w:val="00C10E0F"/>
    <w:rsid w:val="00C14A8A"/>
    <w:rsid w:val="00C176D3"/>
    <w:rsid w:val="00C32A76"/>
    <w:rsid w:val="00C655E0"/>
    <w:rsid w:val="00C93941"/>
    <w:rsid w:val="00CA1605"/>
    <w:rsid w:val="00CA331C"/>
    <w:rsid w:val="00CA54C8"/>
    <w:rsid w:val="00CA7EFC"/>
    <w:rsid w:val="00CB0638"/>
    <w:rsid w:val="00CC4EA0"/>
    <w:rsid w:val="00CC7DF7"/>
    <w:rsid w:val="00CE1560"/>
    <w:rsid w:val="00CE186E"/>
    <w:rsid w:val="00CE36FE"/>
    <w:rsid w:val="00CE7522"/>
    <w:rsid w:val="00CE79CE"/>
    <w:rsid w:val="00CF367B"/>
    <w:rsid w:val="00D0765F"/>
    <w:rsid w:val="00D135CB"/>
    <w:rsid w:val="00D42F90"/>
    <w:rsid w:val="00D52ECF"/>
    <w:rsid w:val="00D623E1"/>
    <w:rsid w:val="00D63A7C"/>
    <w:rsid w:val="00D714F6"/>
    <w:rsid w:val="00D76C26"/>
    <w:rsid w:val="00D82734"/>
    <w:rsid w:val="00D9474A"/>
    <w:rsid w:val="00D97341"/>
    <w:rsid w:val="00DA0BD5"/>
    <w:rsid w:val="00DB370C"/>
    <w:rsid w:val="00DC0F0C"/>
    <w:rsid w:val="00DC1533"/>
    <w:rsid w:val="00DC4FC2"/>
    <w:rsid w:val="00DC746D"/>
    <w:rsid w:val="00DC7E3A"/>
    <w:rsid w:val="00DD10EE"/>
    <w:rsid w:val="00DF371D"/>
    <w:rsid w:val="00E034DB"/>
    <w:rsid w:val="00E235DB"/>
    <w:rsid w:val="00E26A67"/>
    <w:rsid w:val="00E44922"/>
    <w:rsid w:val="00E71DBF"/>
    <w:rsid w:val="00E90876"/>
    <w:rsid w:val="00ED54A9"/>
    <w:rsid w:val="00F040F3"/>
    <w:rsid w:val="00F21CCF"/>
    <w:rsid w:val="00F30721"/>
    <w:rsid w:val="00F35729"/>
    <w:rsid w:val="00F46447"/>
    <w:rsid w:val="00F60778"/>
    <w:rsid w:val="00F61EF7"/>
    <w:rsid w:val="00F6314D"/>
    <w:rsid w:val="00F7533A"/>
    <w:rsid w:val="00FA032E"/>
    <w:rsid w:val="00FA6412"/>
    <w:rsid w:val="00FC50B2"/>
    <w:rsid w:val="00FE0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val="es-ES" w:eastAsia="es-ES" w:bidi="he-IL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qFormat/>
    <w:pPr>
      <w:keepNext/>
      <w:ind w:right="-115"/>
      <w:outlineLvl w:val="2"/>
    </w:pPr>
    <w:rPr>
      <w:rFonts w:ascii="Arial" w:hAnsi="Arial"/>
      <w:b/>
      <w:snapToGrid w:val="0"/>
      <w:color w:val="0000FF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CB06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rFonts w:ascii="Arial" w:hAnsi="Arial"/>
      <w:sz w:val="22"/>
      <w:lang w:val="es-ES_tradnl"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pPr>
      <w:suppressAutoHyphens/>
      <w:jc w:val="both"/>
    </w:pPr>
    <w:rPr>
      <w:rFonts w:ascii="Arial" w:hAnsi="Arial"/>
      <w:spacing w:val="-2"/>
      <w:lang w:val="es-ES_tradnl"/>
    </w:r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b/>
      <w:bCs/>
      <w:szCs w:val="24"/>
    </w:rPr>
  </w:style>
  <w:style w:type="paragraph" w:customStyle="1" w:styleId="Default">
    <w:name w:val="Default"/>
    <w:rsid w:val="00C655E0"/>
    <w:pPr>
      <w:widowControl w:val="0"/>
      <w:autoSpaceDE w:val="0"/>
      <w:autoSpaceDN w:val="0"/>
      <w:adjustRightInd w:val="0"/>
    </w:pPr>
    <w:rPr>
      <w:rFonts w:cs="Arial"/>
      <w:color w:val="000000"/>
      <w:sz w:val="24"/>
      <w:szCs w:val="24"/>
      <w:lang w:val="es-ES" w:eastAsia="es-ES"/>
    </w:rPr>
  </w:style>
  <w:style w:type="character" w:styleId="Hipervnculovisitado">
    <w:name w:val="FollowedHyperlink"/>
    <w:rsid w:val="006352F4"/>
    <w:rPr>
      <w:color w:val="800080"/>
      <w:u w:val="single"/>
    </w:rPr>
  </w:style>
  <w:style w:type="character" w:customStyle="1" w:styleId="Ttulo5Car">
    <w:name w:val="Título 5 Car"/>
    <w:link w:val="Ttulo5"/>
    <w:semiHidden/>
    <w:rsid w:val="00CB0638"/>
    <w:rPr>
      <w:rFonts w:ascii="Calibri" w:eastAsia="Times New Roman" w:hAnsi="Calibri" w:cs="Times New Roman"/>
      <w:b/>
      <w:bCs/>
      <w:i/>
      <w:iCs/>
      <w:sz w:val="26"/>
      <w:szCs w:val="26"/>
      <w:lang w:val="es-ES" w:eastAsia="es-ES" w:bidi="he-IL"/>
    </w:rPr>
  </w:style>
  <w:style w:type="character" w:customStyle="1" w:styleId="Ttulo4Car">
    <w:name w:val="Título 4 Car"/>
    <w:link w:val="Ttulo4"/>
    <w:rsid w:val="00CB0638"/>
    <w:rPr>
      <w:b/>
      <w:bCs/>
      <w:sz w:val="28"/>
      <w:szCs w:val="28"/>
      <w:lang w:val="es-ES" w:eastAsia="es-ES" w:bidi="he-IL"/>
    </w:rPr>
  </w:style>
  <w:style w:type="table" w:styleId="Tablaconcuadrcula">
    <w:name w:val="Table Grid"/>
    <w:basedOn w:val="Tablanormal"/>
    <w:rsid w:val="00A474E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epginaCar">
    <w:name w:val="Pie de página Car"/>
    <w:link w:val="Piedepgina"/>
    <w:uiPriority w:val="99"/>
    <w:rsid w:val="00D97341"/>
    <w:rPr>
      <w:lang w:val="es-ES" w:eastAsia="es-ES" w:bidi="he-IL"/>
    </w:rPr>
  </w:style>
  <w:style w:type="paragraph" w:styleId="Textodeglobo">
    <w:name w:val="Balloon Text"/>
    <w:basedOn w:val="Normal"/>
    <w:semiHidden/>
    <w:rsid w:val="008927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NPROMAS\0002%20Plantillas\003%20DOCUMENTOS\AE%20DOCUMENT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 DOCUMENTOS.dot</Template>
  <TotalTime>0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                                                                                                      P-593</vt:lpstr>
      <vt:lpstr>                                                                                                                         P-593</vt:lpstr>
    </vt:vector>
  </TitlesOfParts>
  <Company>-</Company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P-593</dc:title>
  <dc:creator>WinuE</dc:creator>
  <cp:lastModifiedBy>Ivan</cp:lastModifiedBy>
  <cp:revision>2</cp:revision>
  <cp:lastPrinted>2010-05-04T19:32:00Z</cp:lastPrinted>
  <dcterms:created xsi:type="dcterms:W3CDTF">2015-12-11T12:22:00Z</dcterms:created>
  <dcterms:modified xsi:type="dcterms:W3CDTF">2015-12-11T12:22:00Z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760284332</vt:i4>
  </property>
  <property fmtid="{D5CDD505-2E9C-101B-9397-08002B2CF9AE}" pid="3" name="_EmailSubject">
    <vt:lpwstr>627 SLF CorpGroup</vt:lpwstr>
  </property>
  <property fmtid="{D5CDD505-2E9C-101B-9397-08002B2CF9AE}" pid="4" name="_AuthorEmail">
    <vt:lpwstr>gerencia@inpromas.cl</vt:lpwstr>
  </property>
  <property fmtid="{D5CDD505-2E9C-101B-9397-08002B2CF9AE}" pid="5" name="_AuthorEmailDisplayName">
    <vt:lpwstr>Ricardo Tampier</vt:lpwstr>
  </property>
  <property fmtid="{D5CDD505-2E9C-101B-9397-08002B2CF9AE}" pid="6" name="_PreviousAdHocReviewCycleID">
    <vt:i4>574135233</vt:i4>
  </property>
  <property fmtid="{D5CDD505-2E9C-101B-9397-08002B2CF9AE}" pid="7" name="_ReviewingToolsShownOnce">
    <vt:lpwstr/>
  </property>
</Properties>
</file>