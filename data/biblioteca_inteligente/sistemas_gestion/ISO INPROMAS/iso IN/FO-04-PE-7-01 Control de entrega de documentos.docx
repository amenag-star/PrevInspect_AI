
<file path=[Content_Types].xml><?xml version="1.0" encoding="utf-8"?>
<Types xmlns="http://schemas.openxmlformats.org/package/2006/content-types">
  <Default Extension="bin" ContentType="application/vnd.ms-word.attachedToolbars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tblpXSpec="right" w:tblpY="1"/>
        <w:tblOverlap w:val="never"/>
        <w:tblW w:w="2835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4A0"/>
      </w:tblPr>
      <w:tblGrid>
        <w:gridCol w:w="885"/>
        <w:gridCol w:w="1950"/>
      </w:tblGrid>
      <w:tr w:rsidR="001109D6" w:rsidRPr="007E39A5">
        <w:trPr>
          <w:trHeight w:val="390"/>
        </w:trPr>
        <w:tc>
          <w:tcPr>
            <w:tcW w:w="885" w:type="dxa"/>
            <w:vAlign w:val="center"/>
          </w:tcPr>
          <w:p w:rsidR="001109D6" w:rsidRPr="00647489" w:rsidRDefault="001109D6" w:rsidP="00E66E69">
            <w:pPr>
              <w:rPr>
                <w:rFonts w:ascii="Calibri" w:hAnsi="Calibri"/>
                <w:b/>
                <w:sz w:val="18"/>
                <w:szCs w:val="18"/>
              </w:rPr>
            </w:pPr>
            <w:r w:rsidRPr="00647489">
              <w:rPr>
                <w:rFonts w:ascii="Calibri" w:hAnsi="Calibri"/>
                <w:b/>
                <w:sz w:val="18"/>
                <w:szCs w:val="18"/>
              </w:rPr>
              <w:t>FECHA</w:t>
            </w:r>
          </w:p>
        </w:tc>
        <w:tc>
          <w:tcPr>
            <w:tcW w:w="1950" w:type="dxa"/>
            <w:vAlign w:val="center"/>
          </w:tcPr>
          <w:p w:rsidR="001109D6" w:rsidRPr="00647489" w:rsidRDefault="001109D6" w:rsidP="00E66E69">
            <w:pPr>
              <w:rPr>
                <w:rFonts w:ascii="Calibri" w:hAnsi="Calibri"/>
                <w:sz w:val="18"/>
                <w:szCs w:val="18"/>
              </w:rPr>
            </w:pPr>
          </w:p>
        </w:tc>
      </w:tr>
    </w:tbl>
    <w:p w:rsidR="001109D6" w:rsidRPr="004200AC" w:rsidRDefault="00E66E69" w:rsidP="007F7FC1">
      <w:pPr>
        <w:pBdr>
          <w:bottom w:val="single" w:sz="4" w:space="1" w:color="auto"/>
        </w:pBdr>
        <w:tabs>
          <w:tab w:val="center" w:pos="5103"/>
          <w:tab w:val="right" w:pos="10206"/>
        </w:tabs>
        <w:rPr>
          <w:rFonts w:ascii="Calibri" w:hAnsi="Calibri"/>
          <w:b/>
          <w:sz w:val="2"/>
          <w:szCs w:val="2"/>
        </w:rPr>
      </w:pPr>
      <w:r>
        <w:rPr>
          <w:rFonts w:ascii="Calibri" w:hAnsi="Calibri"/>
          <w:b/>
          <w:sz w:val="2"/>
          <w:szCs w:val="2"/>
        </w:rPr>
        <w:br w:type="textWrapping" w:clear="all"/>
      </w:r>
    </w:p>
    <w:p w:rsidR="00D13F87" w:rsidRPr="00E070B8" w:rsidRDefault="00D13F87" w:rsidP="00D13F87">
      <w:pPr>
        <w:jc w:val="center"/>
        <w:rPr>
          <w:rFonts w:ascii="Calibri" w:hAnsi="Calibri"/>
          <w:b/>
          <w:sz w:val="2"/>
          <w:szCs w:val="2"/>
        </w:rPr>
      </w:pPr>
    </w:p>
    <w:p w:rsidR="00347FB9" w:rsidRPr="00AB296E" w:rsidRDefault="00914B5B" w:rsidP="00686FC9">
      <w:pPr>
        <w:jc w:val="right"/>
        <w:outlineLvl w:val="0"/>
        <w:rPr>
          <w:rFonts w:ascii="Calibri" w:hAnsi="Calibri"/>
          <w:b/>
          <w:sz w:val="20"/>
          <w:szCs w:val="20"/>
        </w:rPr>
      </w:pPr>
      <w:r>
        <w:rPr>
          <w:rFonts w:ascii="Calibri" w:hAnsi="Calibri"/>
          <w:b/>
          <w:sz w:val="20"/>
          <w:szCs w:val="20"/>
        </w:rPr>
        <w:t xml:space="preserve"> </w:t>
      </w:r>
      <w:r w:rsidR="00A950D1" w:rsidRPr="00AB296E">
        <w:rPr>
          <w:rFonts w:ascii="Calibri" w:hAnsi="Calibri"/>
          <w:b/>
          <w:sz w:val="20"/>
          <w:szCs w:val="20"/>
        </w:rPr>
        <w:t xml:space="preserve"> </w:t>
      </w:r>
    </w:p>
    <w:p w:rsidR="00EC1E78" w:rsidRPr="00E070B8" w:rsidRDefault="00EC1E78" w:rsidP="00EC1E78">
      <w:pPr>
        <w:jc w:val="center"/>
        <w:rPr>
          <w:rFonts w:ascii="Calibri" w:hAnsi="Calibri"/>
          <w:b/>
          <w:sz w:val="2"/>
          <w:szCs w:val="2"/>
        </w:rPr>
      </w:pPr>
    </w:p>
    <w:tbl>
      <w:tblPr>
        <w:tblW w:w="0" w:type="auto"/>
        <w:tblInd w:w="108" w:type="dxa"/>
        <w:tblLook w:val="04A0"/>
      </w:tblPr>
      <w:tblGrid>
        <w:gridCol w:w="1701"/>
        <w:gridCol w:w="2268"/>
        <w:gridCol w:w="567"/>
        <w:gridCol w:w="1843"/>
        <w:gridCol w:w="1418"/>
        <w:gridCol w:w="2441"/>
      </w:tblGrid>
      <w:tr w:rsidR="00C06806" w:rsidRPr="00A506EA">
        <w:trPr>
          <w:trHeight w:val="338"/>
        </w:trPr>
        <w:tc>
          <w:tcPr>
            <w:tcW w:w="10238" w:type="dxa"/>
            <w:gridSpan w:val="6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C06806" w:rsidRPr="00A506EA" w:rsidRDefault="00C06806" w:rsidP="00AB296E">
            <w:pPr>
              <w:jc w:val="center"/>
              <w:rPr>
                <w:rFonts w:ascii="Calibri" w:hAnsi="Calibri"/>
                <w:sz w:val="22"/>
                <w:szCs w:val="22"/>
              </w:rPr>
            </w:pPr>
            <w:r w:rsidRPr="00A506EA">
              <w:rPr>
                <w:rFonts w:ascii="Calibri" w:hAnsi="Calibri"/>
                <w:b/>
                <w:sz w:val="22"/>
                <w:szCs w:val="22"/>
              </w:rPr>
              <w:t>DOCUMENTOS</w:t>
            </w:r>
          </w:p>
        </w:tc>
      </w:tr>
      <w:tr w:rsidR="00C06806" w:rsidRPr="00C06806">
        <w:tc>
          <w:tcPr>
            <w:tcW w:w="1701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C06806" w:rsidRPr="00C06806" w:rsidRDefault="00C06806" w:rsidP="00581BA3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C06806" w:rsidRPr="00C06806" w:rsidRDefault="00C06806" w:rsidP="00581BA3">
            <w:pPr>
              <w:spacing w:before="80" w:after="80"/>
              <w:rPr>
                <w:rFonts w:ascii="Calibri" w:hAnsi="Calibri"/>
                <w:sz w:val="2"/>
                <w:szCs w:val="2"/>
              </w:rPr>
            </w:pPr>
          </w:p>
        </w:tc>
        <w:tc>
          <w:tcPr>
            <w:tcW w:w="567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C06806" w:rsidRPr="00C06806" w:rsidRDefault="00C06806" w:rsidP="00581BA3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5702" w:type="dxa"/>
            <w:gridSpan w:val="3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C06806" w:rsidRPr="00C06806" w:rsidRDefault="00C06806" w:rsidP="00581BA3">
            <w:pPr>
              <w:spacing w:before="80" w:after="80"/>
              <w:rPr>
                <w:rFonts w:ascii="Calibri" w:hAnsi="Calibri"/>
                <w:sz w:val="2"/>
                <w:szCs w:val="2"/>
              </w:rPr>
            </w:pPr>
          </w:p>
        </w:tc>
      </w:tr>
      <w:tr w:rsidR="0013274D" w:rsidRPr="00C06806"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493BDD">
            <w:pPr>
              <w:spacing w:before="80" w:after="80"/>
              <w:jc w:val="right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 xml:space="preserve">DOCUMENTO </w:t>
            </w:r>
            <w:r>
              <w:rPr>
                <w:rFonts w:ascii="Calibri" w:hAnsi="Calibri"/>
                <w:b/>
                <w:sz w:val="20"/>
                <w:szCs w:val="20"/>
              </w:rPr>
              <w:t>A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C12841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>N</w:t>
            </w:r>
            <w:r>
              <w:rPr>
                <w:rFonts w:ascii="Calibri" w:hAnsi="Calibri"/>
                <w:b/>
                <w:sz w:val="20"/>
                <w:szCs w:val="20"/>
              </w:rPr>
              <w:t>º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13274D" w:rsidRDefault="0013274D" w:rsidP="00493BDD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13274D">
              <w:rPr>
                <w:rFonts w:ascii="Calibri" w:hAnsi="Calibri"/>
                <w:b/>
                <w:sz w:val="20"/>
                <w:szCs w:val="20"/>
              </w:rPr>
              <w:t>FECHA</w:t>
            </w:r>
          </w:p>
        </w:tc>
        <w:tc>
          <w:tcPr>
            <w:tcW w:w="24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</w:tr>
      <w:tr w:rsidR="0013274D" w:rsidRPr="00C06806"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493BDD">
            <w:pPr>
              <w:spacing w:before="80" w:after="80"/>
              <w:jc w:val="right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>DOC</w:t>
            </w:r>
            <w:r>
              <w:rPr>
                <w:rFonts w:ascii="Calibri" w:hAnsi="Calibri"/>
                <w:b/>
                <w:sz w:val="20"/>
                <w:szCs w:val="20"/>
              </w:rPr>
              <w:t>UMENTO B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C12841" w:rsidP="00C12841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N</w:t>
            </w:r>
            <w:r w:rsidR="0013274D">
              <w:rPr>
                <w:rFonts w:ascii="Calibri" w:hAnsi="Calibri"/>
                <w:b/>
                <w:sz w:val="20"/>
                <w:szCs w:val="20"/>
              </w:rPr>
              <w:t>º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13274D" w:rsidRDefault="0013274D" w:rsidP="00493BDD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13274D">
              <w:rPr>
                <w:rFonts w:ascii="Calibri" w:hAnsi="Calibri"/>
                <w:b/>
                <w:sz w:val="20"/>
                <w:szCs w:val="20"/>
              </w:rPr>
              <w:t>FECHA</w:t>
            </w:r>
          </w:p>
        </w:tc>
        <w:tc>
          <w:tcPr>
            <w:tcW w:w="24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</w:tr>
      <w:tr w:rsidR="0013274D" w:rsidRPr="00C06806"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493BDD">
            <w:pPr>
              <w:spacing w:before="80" w:after="80"/>
              <w:jc w:val="right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>D</w:t>
            </w:r>
            <w:r>
              <w:rPr>
                <w:rFonts w:ascii="Calibri" w:hAnsi="Calibri"/>
                <w:b/>
                <w:sz w:val="20"/>
                <w:szCs w:val="20"/>
              </w:rPr>
              <w:t>OCUMENTO C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C12841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>N</w:t>
            </w:r>
            <w:r>
              <w:rPr>
                <w:rFonts w:ascii="Calibri" w:hAnsi="Calibri"/>
                <w:b/>
                <w:sz w:val="20"/>
                <w:szCs w:val="20"/>
              </w:rPr>
              <w:t>º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13274D" w:rsidRDefault="0013274D" w:rsidP="00493BDD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13274D">
              <w:rPr>
                <w:rFonts w:ascii="Calibri" w:hAnsi="Calibri"/>
                <w:b/>
                <w:sz w:val="20"/>
                <w:szCs w:val="20"/>
              </w:rPr>
              <w:t>FECHA</w:t>
            </w:r>
          </w:p>
        </w:tc>
        <w:tc>
          <w:tcPr>
            <w:tcW w:w="24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</w:tr>
      <w:tr w:rsidR="0013274D" w:rsidRPr="00C06806">
        <w:tc>
          <w:tcPr>
            <w:tcW w:w="170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493BDD">
            <w:pPr>
              <w:spacing w:before="80" w:after="80"/>
              <w:jc w:val="right"/>
              <w:rPr>
                <w:rFonts w:ascii="Calibri" w:hAnsi="Calibri"/>
                <w:b/>
                <w:sz w:val="20"/>
                <w:szCs w:val="20"/>
              </w:rPr>
            </w:pPr>
            <w:r w:rsidRPr="00C06806">
              <w:rPr>
                <w:rFonts w:ascii="Calibri" w:hAnsi="Calibri"/>
                <w:b/>
                <w:sz w:val="20"/>
                <w:szCs w:val="20"/>
              </w:rPr>
              <w:t>DOC</w:t>
            </w:r>
            <w:r>
              <w:rPr>
                <w:rFonts w:ascii="Calibri" w:hAnsi="Calibri"/>
                <w:b/>
                <w:sz w:val="20"/>
                <w:szCs w:val="20"/>
              </w:rPr>
              <w:t>UMENTO D</w:t>
            </w:r>
          </w:p>
        </w:tc>
        <w:tc>
          <w:tcPr>
            <w:tcW w:w="226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C12841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Nº</w:t>
            </w:r>
          </w:p>
        </w:tc>
        <w:tc>
          <w:tcPr>
            <w:tcW w:w="18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13274D" w:rsidRDefault="0013274D" w:rsidP="00493BDD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13274D">
              <w:rPr>
                <w:rFonts w:ascii="Calibri" w:hAnsi="Calibri"/>
                <w:b/>
                <w:sz w:val="20"/>
                <w:szCs w:val="20"/>
              </w:rPr>
              <w:t>FECHA</w:t>
            </w:r>
          </w:p>
        </w:tc>
        <w:tc>
          <w:tcPr>
            <w:tcW w:w="244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13274D" w:rsidRPr="00C06806" w:rsidRDefault="0013274D" w:rsidP="00581BA3">
            <w:pPr>
              <w:spacing w:before="80" w:after="80"/>
              <w:rPr>
                <w:rFonts w:ascii="Calibri" w:hAnsi="Calibri"/>
                <w:sz w:val="20"/>
                <w:szCs w:val="20"/>
              </w:rPr>
            </w:pPr>
          </w:p>
        </w:tc>
      </w:tr>
    </w:tbl>
    <w:p w:rsidR="00875AFE" w:rsidRPr="00E070B8" w:rsidRDefault="00875AFE" w:rsidP="00D13F87">
      <w:pPr>
        <w:jc w:val="center"/>
        <w:rPr>
          <w:rFonts w:ascii="Calibri" w:hAnsi="Calibri"/>
          <w:b/>
          <w:sz w:val="16"/>
          <w:szCs w:val="16"/>
        </w:rPr>
      </w:pPr>
    </w:p>
    <w:tbl>
      <w:tblPr>
        <w:tblW w:w="0" w:type="auto"/>
        <w:tblLook w:val="04A0"/>
      </w:tblPr>
      <w:tblGrid>
        <w:gridCol w:w="534"/>
        <w:gridCol w:w="3543"/>
        <w:gridCol w:w="1418"/>
        <w:gridCol w:w="1617"/>
        <w:gridCol w:w="808"/>
        <w:gridCol w:w="809"/>
        <w:gridCol w:w="808"/>
        <w:gridCol w:w="809"/>
      </w:tblGrid>
      <w:tr w:rsidR="000071E5" w:rsidRPr="004237F3">
        <w:tc>
          <w:tcPr>
            <w:tcW w:w="534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0071E5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N</w:t>
            </w:r>
            <w:r w:rsidR="00C12841" w:rsidRPr="00C12841">
              <w:rPr>
                <w:rFonts w:ascii="Calibri" w:hAnsi="Calibri"/>
                <w:b/>
                <w:sz w:val="20"/>
                <w:szCs w:val="20"/>
                <w:vertAlign w:val="superscript"/>
              </w:rPr>
              <w:t>O</w:t>
            </w:r>
          </w:p>
        </w:tc>
        <w:tc>
          <w:tcPr>
            <w:tcW w:w="3543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0071E5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RESPONSABLE RECEPCION</w:t>
            </w:r>
          </w:p>
        </w:tc>
        <w:tc>
          <w:tcPr>
            <w:tcW w:w="1418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0071E5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FECHA</w:t>
            </w:r>
          </w:p>
        </w:tc>
        <w:tc>
          <w:tcPr>
            <w:tcW w:w="1617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0071E5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FIRMA</w:t>
            </w:r>
          </w:p>
        </w:tc>
        <w:tc>
          <w:tcPr>
            <w:tcW w:w="808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CD401F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A</w:t>
            </w:r>
          </w:p>
        </w:tc>
        <w:tc>
          <w:tcPr>
            <w:tcW w:w="809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CD401F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B</w:t>
            </w:r>
          </w:p>
        </w:tc>
        <w:tc>
          <w:tcPr>
            <w:tcW w:w="808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CD401F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C</w:t>
            </w:r>
          </w:p>
        </w:tc>
        <w:tc>
          <w:tcPr>
            <w:tcW w:w="809" w:type="dxa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0071E5" w:rsidRPr="004237F3" w:rsidRDefault="00CD401F" w:rsidP="00347FB9">
            <w:pPr>
              <w:spacing w:before="80" w:after="8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 w:rsidRPr="004237F3">
              <w:rPr>
                <w:rFonts w:ascii="Calibri" w:hAnsi="Calibri"/>
                <w:b/>
                <w:sz w:val="20"/>
                <w:szCs w:val="20"/>
              </w:rPr>
              <w:t>D</w:t>
            </w:r>
          </w:p>
        </w:tc>
      </w:tr>
      <w:tr w:rsidR="004237F3" w:rsidRPr="004237F3">
        <w:trPr>
          <w:trHeight w:val="292"/>
        </w:trPr>
        <w:tc>
          <w:tcPr>
            <w:tcW w:w="534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3543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E3F52" w:rsidRDefault="004237F3" w:rsidP="00347FB9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1418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1617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  <w:tc>
          <w:tcPr>
            <w:tcW w:w="809" w:type="dxa"/>
            <w:tcBorders>
              <w:top w:val="single" w:sz="12" w:space="0" w:color="auto"/>
              <w:left w:val="single" w:sz="4" w:space="0" w:color="FFFFFF"/>
              <w:bottom w:val="single" w:sz="4" w:space="0" w:color="7F7F7F"/>
              <w:right w:val="single" w:sz="4" w:space="0" w:color="FFFFFF"/>
            </w:tcBorders>
            <w:vAlign w:val="center"/>
          </w:tcPr>
          <w:p w:rsidR="004237F3" w:rsidRPr="004237F3" w:rsidRDefault="004237F3" w:rsidP="004E3F52">
            <w:pPr>
              <w:spacing w:before="80" w:after="80"/>
              <w:rPr>
                <w:rFonts w:ascii="Calibri" w:hAnsi="Calibri"/>
                <w:b/>
                <w:sz w:val="2"/>
                <w:szCs w:val="2"/>
              </w:rPr>
            </w:pPr>
          </w:p>
        </w:tc>
      </w:tr>
      <w:tr w:rsidR="00CD401F" w:rsidRPr="00C06806">
        <w:trPr>
          <w:trHeight w:val="292"/>
        </w:trPr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C06806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01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914B5B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DAVID DIAZ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C06806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02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 w:rsidRPr="00493BDD">
              <w:rPr>
                <w:rFonts w:ascii="Calibri" w:hAnsi="Calibri"/>
                <w:b/>
                <w:sz w:val="20"/>
                <w:szCs w:val="20"/>
              </w:rPr>
              <w:t>CLAUDIO TAMPIER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C06806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03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A5178B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RICARDO DONOSO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04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 w:rsidRPr="00493BDD">
              <w:rPr>
                <w:rFonts w:ascii="Calibri" w:hAnsi="Calibri"/>
                <w:b/>
                <w:sz w:val="20"/>
                <w:szCs w:val="20"/>
              </w:rPr>
              <w:t>VICTOR GONZALEZ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05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 w:rsidRPr="00493BDD">
              <w:rPr>
                <w:rFonts w:ascii="Calibri" w:hAnsi="Calibri"/>
                <w:b/>
                <w:sz w:val="20"/>
                <w:szCs w:val="20"/>
              </w:rPr>
              <w:t>SOLANGE JABRE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06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 w:rsidRPr="00493BDD">
              <w:rPr>
                <w:rFonts w:ascii="Calibri" w:hAnsi="Calibri"/>
                <w:b/>
                <w:sz w:val="20"/>
                <w:szCs w:val="20"/>
              </w:rPr>
              <w:t>ANDRES MENA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  <w:tr w:rsidR="00CD401F" w:rsidRPr="00C06806">
        <w:tc>
          <w:tcPr>
            <w:tcW w:w="5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Default="00CD401F" w:rsidP="004237F3">
            <w:pPr>
              <w:spacing w:before="120" w:after="120"/>
              <w:jc w:val="center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07</w:t>
            </w:r>
          </w:p>
        </w:tc>
        <w:tc>
          <w:tcPr>
            <w:tcW w:w="3543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661A0F" w:rsidP="004237F3">
            <w:pPr>
              <w:spacing w:before="120" w:after="120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HERNÁN BUSQUETS</w:t>
            </w:r>
          </w:p>
        </w:tc>
        <w:tc>
          <w:tcPr>
            <w:tcW w:w="14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1617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vAlign w:val="center"/>
          </w:tcPr>
          <w:p w:rsidR="00CD401F" w:rsidRPr="00493BDD" w:rsidRDefault="00CD401F" w:rsidP="004237F3">
            <w:pPr>
              <w:spacing w:before="120" w:after="120"/>
              <w:jc w:val="center"/>
              <w:rPr>
                <w:rFonts w:ascii="Calibri" w:hAnsi="Calibri"/>
                <w:sz w:val="20"/>
                <w:szCs w:val="20"/>
              </w:rPr>
            </w:pPr>
          </w:p>
        </w:tc>
      </w:tr>
    </w:tbl>
    <w:p w:rsidR="008B65B9" w:rsidRPr="00E63E9D" w:rsidRDefault="008B65B9" w:rsidP="00D13F87">
      <w:pPr>
        <w:jc w:val="center"/>
        <w:rPr>
          <w:rFonts w:ascii="Calibri" w:hAnsi="Calibri"/>
          <w:b/>
          <w:sz w:val="10"/>
          <w:szCs w:val="10"/>
        </w:rPr>
      </w:pPr>
    </w:p>
    <w:tbl>
      <w:tblPr>
        <w:tblW w:w="10314" w:type="dxa"/>
        <w:tblLayout w:type="fixed"/>
        <w:tblLook w:val="04A0"/>
      </w:tblPr>
      <w:tblGrid>
        <w:gridCol w:w="236"/>
        <w:gridCol w:w="9795"/>
        <w:gridCol w:w="283"/>
      </w:tblGrid>
      <w:tr w:rsidR="00DE2BC6" w:rsidRPr="004237F3">
        <w:tc>
          <w:tcPr>
            <w:tcW w:w="10314" w:type="dxa"/>
            <w:gridSpan w:val="3"/>
            <w:tcBorders>
              <w:top w:val="single" w:sz="12" w:space="0" w:color="FFFFFF"/>
              <w:left w:val="single" w:sz="12" w:space="0" w:color="FFFFFF"/>
              <w:bottom w:val="single" w:sz="12" w:space="0" w:color="auto"/>
              <w:right w:val="single" w:sz="12" w:space="0" w:color="FFFFFF"/>
            </w:tcBorders>
            <w:vAlign w:val="center"/>
          </w:tcPr>
          <w:p w:rsidR="00DE2BC6" w:rsidRPr="004237F3" w:rsidRDefault="005D4191" w:rsidP="005D4191">
            <w:pPr>
              <w:spacing w:before="80" w:after="80"/>
              <w:rPr>
                <w:rFonts w:ascii="Calibri" w:hAnsi="Calibri"/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NOTAS:</w:t>
            </w:r>
          </w:p>
        </w:tc>
      </w:tr>
      <w:tr w:rsidR="00D3243A" w:rsidRPr="00A6691A">
        <w:trPr>
          <w:trHeight w:val="492"/>
        </w:trPr>
        <w:tc>
          <w:tcPr>
            <w:tcW w:w="236" w:type="dxa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9795" w:type="dxa"/>
            <w:tcBorders>
              <w:left w:val="single" w:sz="12" w:space="0" w:color="FFFFFF"/>
              <w:bottom w:val="dotted" w:sz="4" w:space="0" w:color="auto"/>
              <w:right w:val="single" w:sz="12" w:space="0" w:color="FFFFFF"/>
            </w:tcBorders>
            <w:vAlign w:val="center"/>
          </w:tcPr>
          <w:p w:rsidR="00D3243A" w:rsidRPr="00493BDD" w:rsidRDefault="00D3243A" w:rsidP="00914B5B">
            <w:pPr>
              <w:spacing w:before="100" w:after="100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FFFFFF"/>
              <w:bottom w:val="dotted" w:sz="4" w:space="0" w:color="auto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</w:tr>
      <w:tr w:rsidR="00D3243A" w:rsidRPr="00A6691A">
        <w:trPr>
          <w:trHeight w:val="492"/>
        </w:trPr>
        <w:tc>
          <w:tcPr>
            <w:tcW w:w="236" w:type="dxa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9795" w:type="dxa"/>
            <w:tcBorders>
              <w:top w:val="dotted" w:sz="4" w:space="0" w:color="auto"/>
              <w:left w:val="single" w:sz="12" w:space="0" w:color="FFFFFF"/>
              <w:bottom w:val="dotted" w:sz="4" w:space="0" w:color="auto"/>
              <w:right w:val="single" w:sz="12" w:space="0" w:color="FFFFFF"/>
            </w:tcBorders>
            <w:vAlign w:val="center"/>
          </w:tcPr>
          <w:p w:rsidR="00D3243A" w:rsidRPr="00493BDD" w:rsidRDefault="00D3243A" w:rsidP="00A6691A">
            <w:pPr>
              <w:spacing w:before="100" w:after="100"/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tted" w:sz="4" w:space="0" w:color="auto"/>
              <w:left w:val="single" w:sz="12" w:space="0" w:color="FFFFFF"/>
              <w:bottom w:val="dotted" w:sz="4" w:space="0" w:color="auto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</w:tr>
      <w:tr w:rsidR="00D3243A" w:rsidRPr="00A6691A">
        <w:trPr>
          <w:trHeight w:val="492"/>
        </w:trPr>
        <w:tc>
          <w:tcPr>
            <w:tcW w:w="236" w:type="dxa"/>
            <w:tcBorders>
              <w:left w:val="single" w:sz="12" w:space="0" w:color="FFFFFF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  <w:tc>
          <w:tcPr>
            <w:tcW w:w="9795" w:type="dxa"/>
            <w:tcBorders>
              <w:top w:val="dotted" w:sz="4" w:space="0" w:color="auto"/>
              <w:left w:val="single" w:sz="12" w:space="0" w:color="FFFFFF"/>
              <w:bottom w:val="dotted" w:sz="4" w:space="0" w:color="auto"/>
              <w:right w:val="single" w:sz="12" w:space="0" w:color="FFFFFF"/>
            </w:tcBorders>
            <w:vAlign w:val="center"/>
          </w:tcPr>
          <w:p w:rsidR="00D3243A" w:rsidRPr="00493BDD" w:rsidRDefault="00D3243A" w:rsidP="00A6691A">
            <w:pPr>
              <w:spacing w:before="100" w:after="100"/>
              <w:jc w:val="center"/>
              <w:rPr>
                <w:rFonts w:ascii="Calibri" w:hAnsi="Calibri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dotted" w:sz="4" w:space="0" w:color="auto"/>
              <w:left w:val="single" w:sz="12" w:space="0" w:color="FFFFFF"/>
              <w:right w:val="single" w:sz="12" w:space="0" w:color="FFFFFF"/>
            </w:tcBorders>
            <w:vAlign w:val="center"/>
          </w:tcPr>
          <w:p w:rsidR="00D3243A" w:rsidRPr="00A6691A" w:rsidRDefault="00D3243A" w:rsidP="00A6691A">
            <w:pPr>
              <w:spacing w:before="100" w:after="100"/>
              <w:jc w:val="center"/>
              <w:rPr>
                <w:rFonts w:ascii="Calibri" w:hAnsi="Calibri"/>
                <w:b/>
                <w:sz w:val="16"/>
                <w:szCs w:val="16"/>
              </w:rPr>
            </w:pPr>
          </w:p>
        </w:tc>
      </w:tr>
    </w:tbl>
    <w:p w:rsidR="00DF51B4" w:rsidRPr="00C06806" w:rsidRDefault="00DF51B4" w:rsidP="00E63E9D">
      <w:pPr>
        <w:rPr>
          <w:lang w:val="es-ES_tradnl"/>
        </w:rPr>
      </w:pPr>
    </w:p>
    <w:sectPr w:rsidR="00DF51B4" w:rsidRPr="00C06806" w:rsidSect="00C12841">
      <w:headerReference w:type="default" r:id="rId8"/>
      <w:footerReference w:type="even" r:id="rId9"/>
      <w:footerReference w:type="default" r:id="rId10"/>
      <w:pgSz w:w="12242" w:h="15842" w:code="1"/>
      <w:pgMar w:top="1077" w:right="1043" w:bottom="1077" w:left="992" w:header="680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5ED0" w:rsidRDefault="000A5ED0">
      <w:r>
        <w:separator/>
      </w:r>
    </w:p>
  </w:endnote>
  <w:endnote w:type="continuationSeparator" w:id="0">
    <w:p w:rsidR="000A5ED0" w:rsidRDefault="000A5E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2841" w:rsidRDefault="00C1284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12841" w:rsidRDefault="00C12841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18" w:space="0" w:color="auto"/>
        <w:left w:val="single" w:sz="18" w:space="0" w:color="FFFFFF"/>
        <w:bottom w:val="single" w:sz="18" w:space="0" w:color="FFFFFF"/>
        <w:right w:val="single" w:sz="18" w:space="0" w:color="FFFFFF"/>
        <w:insideV w:val="single" w:sz="18" w:space="0" w:color="FFFFFF"/>
      </w:tblBorders>
      <w:tblLook w:val="04A0"/>
    </w:tblPr>
    <w:tblGrid>
      <w:gridCol w:w="2553"/>
      <w:gridCol w:w="2736"/>
      <w:gridCol w:w="2625"/>
      <w:gridCol w:w="2400"/>
    </w:tblGrid>
    <w:tr w:rsidR="00C12841" w:rsidRPr="00914C10">
      <w:trPr>
        <w:trHeight w:val="1407"/>
      </w:trPr>
      <w:tc>
        <w:tcPr>
          <w:tcW w:w="2553" w:type="dxa"/>
          <w:vAlign w:val="center"/>
        </w:tcPr>
        <w:p w:rsidR="00C12841" w:rsidRPr="00B72D9D" w:rsidRDefault="00C12841" w:rsidP="00B72D9D">
          <w:pPr>
            <w:pStyle w:val="Piedepgina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2736" w:type="dxa"/>
          <w:vAlign w:val="center"/>
        </w:tcPr>
        <w:p w:rsidR="00C12841" w:rsidRPr="00B72D9D" w:rsidRDefault="00C12841" w:rsidP="00581BA3">
          <w:pPr>
            <w:pStyle w:val="Piedepgina"/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2625" w:type="dxa"/>
          <w:vAlign w:val="center"/>
        </w:tcPr>
        <w:p w:rsidR="00C12841" w:rsidRPr="00E8397C" w:rsidRDefault="00C12841" w:rsidP="00581BA3">
          <w:pPr>
            <w:pStyle w:val="Piedepgina"/>
            <w:rPr>
              <w:sz w:val="16"/>
              <w:szCs w:val="16"/>
              <w:lang w:val="en-US"/>
            </w:rPr>
          </w:pPr>
        </w:p>
      </w:tc>
      <w:tc>
        <w:tcPr>
          <w:tcW w:w="2400" w:type="dxa"/>
          <w:vAlign w:val="center"/>
        </w:tcPr>
        <w:p w:rsidR="00C12841" w:rsidRPr="00966ABC" w:rsidRDefault="00C12841" w:rsidP="00581BA3">
          <w:pPr>
            <w:pStyle w:val="Piedepgina"/>
            <w:jc w:val="center"/>
            <w:rPr>
              <w:b/>
              <w:sz w:val="16"/>
              <w:szCs w:val="16"/>
            </w:rPr>
          </w:pPr>
          <w:r w:rsidRPr="00B72D9D">
            <w:rPr>
              <w:b/>
              <w:sz w:val="16"/>
              <w:szCs w:val="16"/>
            </w:rPr>
            <w:t>PAULA TAMPIER</w:t>
          </w:r>
          <w:r>
            <w:rPr>
              <w:b/>
              <w:sz w:val="16"/>
              <w:szCs w:val="16"/>
            </w:rPr>
            <w:t xml:space="preserve"> L.</w:t>
          </w:r>
        </w:p>
        <w:p w:rsidR="00C12841" w:rsidRDefault="00C12841" w:rsidP="00581BA3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Grte. de Comercio Adm y Finanzas</w:t>
          </w:r>
        </w:p>
        <w:p w:rsidR="00C12841" w:rsidRDefault="00C12841" w:rsidP="00581BA3">
          <w:pPr>
            <w:pStyle w:val="Piedepgina"/>
            <w:jc w:val="center"/>
            <w:rPr>
              <w:sz w:val="16"/>
              <w:szCs w:val="16"/>
            </w:rPr>
          </w:pPr>
        </w:p>
        <w:p w:rsidR="00C12841" w:rsidRDefault="00C12841" w:rsidP="00581BA3">
          <w:pPr>
            <w:pStyle w:val="Piedepgina"/>
            <w:jc w:val="center"/>
            <w:rPr>
              <w:sz w:val="16"/>
              <w:szCs w:val="16"/>
            </w:rPr>
          </w:pPr>
        </w:p>
        <w:p w:rsidR="00C12841" w:rsidRPr="00966ABC" w:rsidRDefault="00C12841" w:rsidP="00581BA3">
          <w:pPr>
            <w:pStyle w:val="Piedepgina"/>
            <w:jc w:val="center"/>
            <w:rPr>
              <w:sz w:val="16"/>
              <w:szCs w:val="16"/>
            </w:rPr>
          </w:pPr>
        </w:p>
      </w:tc>
    </w:tr>
  </w:tbl>
  <w:p w:rsidR="00C12841" w:rsidRPr="00C1291D" w:rsidRDefault="00C12841" w:rsidP="00C1291D">
    <w:pPr>
      <w:pStyle w:val="Piedepgina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5ED0" w:rsidRDefault="000A5ED0">
      <w:r>
        <w:separator/>
      </w:r>
    </w:p>
  </w:footnote>
  <w:footnote w:type="continuationSeparator" w:id="0">
    <w:p w:rsidR="000A5ED0" w:rsidRDefault="000A5E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338"/>
      <w:gridCol w:w="254"/>
      <w:gridCol w:w="2593"/>
      <w:gridCol w:w="2593"/>
      <w:gridCol w:w="230"/>
      <w:gridCol w:w="2363"/>
    </w:tblGrid>
    <w:tr w:rsidR="00C12841" w:rsidRPr="0073170B" w:rsidTr="00C12841">
      <w:tblPrEx>
        <w:tblCellMar>
          <w:top w:w="0" w:type="dxa"/>
          <w:bottom w:w="0" w:type="dxa"/>
        </w:tblCellMar>
      </w:tblPrEx>
      <w:trPr>
        <w:cantSplit/>
        <w:trHeight w:val="1506"/>
      </w:trPr>
      <w:tc>
        <w:tcPr>
          <w:tcW w:w="2338" w:type="dxa"/>
          <w:vAlign w:val="center"/>
        </w:tcPr>
        <w:p w:rsidR="00C12841" w:rsidRPr="0073170B" w:rsidRDefault="006E1E60" w:rsidP="00C12841">
          <w:pPr>
            <w:pStyle w:val="Ttulo7"/>
            <w:spacing w:before="0" w:after="0"/>
            <w:jc w:val="center"/>
            <w:rPr>
              <w:rFonts w:ascii="Arial Narrow" w:hAnsi="Arial Narrow"/>
            </w:rPr>
          </w:pPr>
          <w:r>
            <w:rPr>
              <w:rFonts w:ascii="Arial Narrow" w:hAnsi="Arial Narrow"/>
              <w:noProof/>
              <w:lang w:val="es-CL" w:eastAsia="es-CL"/>
            </w:rPr>
            <w:drawing>
              <wp:inline distT="0" distB="0" distL="0" distR="0">
                <wp:extent cx="1225550" cy="679450"/>
                <wp:effectExtent l="19050" t="0" r="0" b="0"/>
                <wp:docPr id="1" name="Imagen 1" descr="INPROMAS_LOGO_ROJONEG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PROMAS_LOGO_ROJONEG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5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4"/>
          <w:vAlign w:val="center"/>
        </w:tcPr>
        <w:p w:rsidR="00C12841" w:rsidRPr="006A38FC" w:rsidRDefault="00C12841" w:rsidP="00C12841">
          <w:pPr>
            <w:spacing w:after="120"/>
            <w:ind w:right="-68"/>
            <w:jc w:val="center"/>
            <w:rPr>
              <w:rFonts w:ascii="Arial Narrow" w:hAnsi="Arial Narrow"/>
              <w:b/>
              <w:sz w:val="36"/>
              <w:szCs w:val="36"/>
            </w:rPr>
          </w:pPr>
          <w:r>
            <w:rPr>
              <w:rFonts w:ascii="Arial Narrow" w:hAnsi="Arial Narrow"/>
              <w:b/>
              <w:sz w:val="36"/>
              <w:szCs w:val="36"/>
            </w:rPr>
            <w:t>CONTROL DE ENTREGA DE DOCUMENTOS</w:t>
          </w:r>
        </w:p>
      </w:tc>
      <w:tc>
        <w:tcPr>
          <w:tcW w:w="2363" w:type="dxa"/>
          <w:vAlign w:val="center"/>
        </w:tcPr>
        <w:p w:rsidR="00C12841" w:rsidRPr="0073170B" w:rsidRDefault="006E1E60" w:rsidP="00C12841">
          <w:pPr>
            <w:jc w:val="center"/>
            <w:rPr>
              <w:rFonts w:ascii="Arial Narrow" w:hAnsi="Arial Narrow"/>
              <w:sz w:val="32"/>
            </w:rPr>
          </w:pPr>
          <w:r>
            <w:rPr>
              <w:rFonts w:ascii="Arial Narrow" w:hAnsi="Arial Narrow"/>
              <w:noProof/>
              <w:sz w:val="32"/>
              <w:lang w:val="es-CL" w:eastAsia="es-CL" w:bidi="ar-SA"/>
            </w:rPr>
            <w:drawing>
              <wp:inline distT="0" distB="0" distL="0" distR="0">
                <wp:extent cx="1327150" cy="679450"/>
                <wp:effectExtent l="19050" t="0" r="6350" b="0"/>
                <wp:docPr id="2" name="Imagen 2" descr="IMPROMAS_MANTEN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IMPROMAS_MANTEN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7150" cy="679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12841" w:rsidRPr="0073170B" w:rsidTr="00C12841">
      <w:tblPrEx>
        <w:tblCellMar>
          <w:top w:w="0" w:type="dxa"/>
          <w:bottom w:w="0" w:type="dxa"/>
        </w:tblCellMar>
      </w:tblPrEx>
      <w:trPr>
        <w:cantSplit/>
        <w:trHeight w:val="365"/>
      </w:trPr>
      <w:tc>
        <w:tcPr>
          <w:tcW w:w="2592" w:type="dxa"/>
          <w:gridSpan w:val="2"/>
        </w:tcPr>
        <w:p w:rsidR="00C12841" w:rsidRPr="0073170B" w:rsidRDefault="00C12841" w:rsidP="00C12841">
          <w:pPr>
            <w:ind w:right="-70"/>
            <w:rPr>
              <w:rFonts w:ascii="Arial Narrow" w:hAnsi="Arial Narrow" w:cs="Arial"/>
              <w:sz w:val="16"/>
            </w:rPr>
          </w:pPr>
          <w:r w:rsidRPr="0073170B">
            <w:rPr>
              <w:rFonts w:ascii="Arial Narrow" w:hAnsi="Arial Narrow" w:cs="Arial"/>
              <w:sz w:val="16"/>
            </w:rPr>
            <w:t>Formulario N°:</w:t>
          </w:r>
        </w:p>
        <w:p w:rsidR="00C12841" w:rsidRPr="007C25E4" w:rsidRDefault="00C12841" w:rsidP="00C12841">
          <w:pPr>
            <w:ind w:right="-70"/>
            <w:jc w:val="center"/>
            <w:rPr>
              <w:rFonts w:ascii="Arial Narrow" w:hAnsi="Arial Narrow" w:cs="Arial"/>
              <w:sz w:val="20"/>
              <w:szCs w:val="20"/>
            </w:rPr>
          </w:pPr>
          <w:r w:rsidRPr="007C25E4">
            <w:rPr>
              <w:rFonts w:ascii="Arial Narrow" w:hAnsi="Arial Narrow" w:cs="Arial"/>
              <w:sz w:val="20"/>
              <w:szCs w:val="20"/>
            </w:rPr>
            <w:t>FO-0</w:t>
          </w:r>
          <w:r>
            <w:rPr>
              <w:rFonts w:ascii="Arial Narrow" w:hAnsi="Arial Narrow" w:cs="Arial"/>
              <w:sz w:val="20"/>
              <w:szCs w:val="20"/>
            </w:rPr>
            <w:t>4</w:t>
          </w:r>
          <w:r w:rsidRPr="007C25E4">
            <w:rPr>
              <w:rFonts w:ascii="Arial Narrow" w:hAnsi="Arial Narrow" w:cs="Arial"/>
              <w:sz w:val="20"/>
              <w:szCs w:val="20"/>
            </w:rPr>
            <w:t>/PE-7-01</w:t>
          </w:r>
        </w:p>
      </w:tc>
      <w:tc>
        <w:tcPr>
          <w:tcW w:w="2593" w:type="dxa"/>
        </w:tcPr>
        <w:p w:rsidR="00C12841" w:rsidRPr="0073170B" w:rsidRDefault="00C12841" w:rsidP="00C12841">
          <w:pPr>
            <w:ind w:right="-70"/>
            <w:rPr>
              <w:rFonts w:ascii="Arial Narrow" w:hAnsi="Arial Narrow" w:cs="Arial"/>
              <w:sz w:val="16"/>
            </w:rPr>
          </w:pPr>
          <w:r w:rsidRPr="0073170B">
            <w:rPr>
              <w:rFonts w:ascii="Arial Narrow" w:hAnsi="Arial Narrow" w:cs="Arial"/>
              <w:sz w:val="16"/>
            </w:rPr>
            <w:t>Fecha de vigencia:</w:t>
          </w:r>
        </w:p>
        <w:p w:rsidR="00C12841" w:rsidRPr="007C25E4" w:rsidRDefault="00C12841" w:rsidP="00C12841">
          <w:pPr>
            <w:ind w:right="-70"/>
            <w:jc w:val="center"/>
            <w:rPr>
              <w:rFonts w:ascii="Arial Narrow" w:hAnsi="Arial Narrow" w:cs="Arial"/>
              <w:sz w:val="20"/>
              <w:szCs w:val="20"/>
            </w:rPr>
          </w:pPr>
          <w:r w:rsidRPr="007C25E4">
            <w:rPr>
              <w:rFonts w:ascii="Arial Narrow" w:hAnsi="Arial Narrow" w:cs="Arial"/>
              <w:sz w:val="20"/>
              <w:szCs w:val="20"/>
            </w:rPr>
            <w:t>30.11.10</w:t>
          </w:r>
        </w:p>
      </w:tc>
      <w:tc>
        <w:tcPr>
          <w:tcW w:w="2593" w:type="dxa"/>
        </w:tcPr>
        <w:p w:rsidR="00C12841" w:rsidRPr="0073170B" w:rsidRDefault="00C12841" w:rsidP="00C12841">
          <w:pPr>
            <w:ind w:right="-70"/>
            <w:rPr>
              <w:rFonts w:ascii="Arial Narrow" w:hAnsi="Arial Narrow" w:cs="Arial"/>
              <w:sz w:val="16"/>
            </w:rPr>
          </w:pPr>
          <w:r w:rsidRPr="0073170B">
            <w:rPr>
              <w:rFonts w:ascii="Arial Narrow" w:hAnsi="Arial Narrow" w:cs="Arial"/>
              <w:sz w:val="16"/>
            </w:rPr>
            <w:t>Modificación Nº:</w:t>
          </w:r>
        </w:p>
        <w:p w:rsidR="00C12841" w:rsidRPr="007C25E4" w:rsidRDefault="00C12841" w:rsidP="00C12841">
          <w:pPr>
            <w:ind w:right="-70"/>
            <w:jc w:val="center"/>
            <w:rPr>
              <w:rFonts w:ascii="Arial Narrow" w:hAnsi="Arial Narrow" w:cs="Arial"/>
              <w:sz w:val="20"/>
              <w:szCs w:val="20"/>
            </w:rPr>
          </w:pPr>
          <w:r w:rsidRPr="007C25E4">
            <w:rPr>
              <w:rFonts w:ascii="Arial Narrow" w:hAnsi="Arial Narrow" w:cs="Arial"/>
              <w:sz w:val="20"/>
              <w:szCs w:val="20"/>
            </w:rPr>
            <w:t>0</w:t>
          </w:r>
        </w:p>
      </w:tc>
      <w:tc>
        <w:tcPr>
          <w:tcW w:w="2593" w:type="dxa"/>
          <w:gridSpan w:val="2"/>
        </w:tcPr>
        <w:p w:rsidR="00C12841" w:rsidRPr="0073170B" w:rsidRDefault="00C12841" w:rsidP="00C12841">
          <w:pPr>
            <w:ind w:right="-70"/>
            <w:rPr>
              <w:rFonts w:ascii="Arial Narrow" w:hAnsi="Arial Narrow" w:cs="Arial"/>
              <w:sz w:val="16"/>
            </w:rPr>
          </w:pPr>
          <w:r w:rsidRPr="0073170B">
            <w:rPr>
              <w:rFonts w:ascii="Arial Narrow" w:hAnsi="Arial Narrow" w:cs="Arial"/>
              <w:sz w:val="16"/>
            </w:rPr>
            <w:t>Página:</w:t>
          </w:r>
        </w:p>
        <w:p w:rsidR="00C12841" w:rsidRPr="007C25E4" w:rsidRDefault="00C12841" w:rsidP="00C12841">
          <w:pPr>
            <w:ind w:right="-70"/>
            <w:jc w:val="center"/>
            <w:rPr>
              <w:rFonts w:ascii="Arial Narrow" w:hAnsi="Arial Narrow" w:cs="Arial"/>
              <w:sz w:val="20"/>
              <w:szCs w:val="20"/>
            </w:rPr>
          </w:pPr>
          <w:r w:rsidRPr="0073170B">
            <w:rPr>
              <w:rFonts w:ascii="Arial Narrow" w:hAnsi="Arial Narrow" w:cs="Arial"/>
              <w:snapToGrid w:val="0"/>
              <w:lang w:eastAsia="en-US"/>
            </w:rPr>
            <w:t xml:space="preserve"> </w:t>
          </w:r>
          <w:r w:rsidRPr="0073170B">
            <w:rPr>
              <w:rFonts w:ascii="Arial Narrow" w:hAnsi="Arial Narrow" w:cs="Arial"/>
              <w:snapToGrid w:val="0"/>
            </w:rPr>
            <w:t xml:space="preserve"> </w: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begin"/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instrText xml:space="preserve"> PAGE </w:instrTex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separate"/>
          </w:r>
          <w:r w:rsidR="006E1E60">
            <w:rPr>
              <w:rFonts w:ascii="Arial Narrow" w:hAnsi="Arial Narrow" w:cs="Arial"/>
              <w:noProof/>
              <w:snapToGrid w:val="0"/>
              <w:sz w:val="20"/>
              <w:szCs w:val="20"/>
            </w:rPr>
            <w:t>1</w: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end"/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t xml:space="preserve"> de </w: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begin"/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instrText xml:space="preserve"> NUMPAGES </w:instrTex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separate"/>
          </w:r>
          <w:r w:rsidR="006E1E60">
            <w:rPr>
              <w:rFonts w:ascii="Arial Narrow" w:hAnsi="Arial Narrow" w:cs="Arial"/>
              <w:noProof/>
              <w:snapToGrid w:val="0"/>
              <w:sz w:val="20"/>
              <w:szCs w:val="20"/>
            </w:rPr>
            <w:t>1</w:t>
          </w:r>
          <w:r w:rsidRPr="007C25E4">
            <w:rPr>
              <w:rFonts w:ascii="Arial Narrow" w:hAnsi="Arial Narrow" w:cs="Arial"/>
              <w:snapToGrid w:val="0"/>
              <w:sz w:val="20"/>
              <w:szCs w:val="20"/>
            </w:rPr>
            <w:fldChar w:fldCharType="end"/>
          </w:r>
        </w:p>
      </w:tc>
    </w:tr>
  </w:tbl>
  <w:p w:rsidR="00C12841" w:rsidRPr="00955E79" w:rsidRDefault="00C12841" w:rsidP="00955E79">
    <w:pPr>
      <w:pStyle w:val="Encabezado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4C5E358A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2A460C0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>
    <w:nsid w:val="01F368B7"/>
    <w:multiLevelType w:val="multilevel"/>
    <w:tmpl w:val="CC6E575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>
      <w:start w:val="1"/>
      <w:numFmt w:val="decimal"/>
      <w:isLgl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7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92" w:hanging="1800"/>
      </w:pPr>
      <w:rPr>
        <w:rFonts w:hint="default"/>
      </w:rPr>
    </w:lvl>
  </w:abstractNum>
  <w:abstractNum w:abstractNumId="3">
    <w:nsid w:val="151A2C63"/>
    <w:multiLevelType w:val="hybridMultilevel"/>
    <w:tmpl w:val="27126490"/>
    <w:lvl w:ilvl="0" w:tplc="87FC32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8094B42"/>
    <w:multiLevelType w:val="hybridMultilevel"/>
    <w:tmpl w:val="79B24532"/>
    <w:lvl w:ilvl="0" w:tplc="0C0A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3" w:hanging="360"/>
      </w:pPr>
    </w:lvl>
    <w:lvl w:ilvl="2" w:tplc="0C0A001B" w:tentative="1">
      <w:start w:val="1"/>
      <w:numFmt w:val="lowerRoman"/>
      <w:lvlText w:val="%3."/>
      <w:lvlJc w:val="right"/>
      <w:pPr>
        <w:ind w:left="2793" w:hanging="180"/>
      </w:pPr>
    </w:lvl>
    <w:lvl w:ilvl="3" w:tplc="0C0A000F" w:tentative="1">
      <w:start w:val="1"/>
      <w:numFmt w:val="decimal"/>
      <w:lvlText w:val="%4."/>
      <w:lvlJc w:val="left"/>
      <w:pPr>
        <w:ind w:left="3513" w:hanging="360"/>
      </w:pPr>
    </w:lvl>
    <w:lvl w:ilvl="4" w:tplc="0C0A0019" w:tentative="1">
      <w:start w:val="1"/>
      <w:numFmt w:val="lowerLetter"/>
      <w:lvlText w:val="%5."/>
      <w:lvlJc w:val="left"/>
      <w:pPr>
        <w:ind w:left="4233" w:hanging="360"/>
      </w:pPr>
    </w:lvl>
    <w:lvl w:ilvl="5" w:tplc="0C0A001B" w:tentative="1">
      <w:start w:val="1"/>
      <w:numFmt w:val="lowerRoman"/>
      <w:lvlText w:val="%6."/>
      <w:lvlJc w:val="right"/>
      <w:pPr>
        <w:ind w:left="4953" w:hanging="180"/>
      </w:pPr>
    </w:lvl>
    <w:lvl w:ilvl="6" w:tplc="0C0A000F" w:tentative="1">
      <w:start w:val="1"/>
      <w:numFmt w:val="decimal"/>
      <w:lvlText w:val="%7."/>
      <w:lvlJc w:val="left"/>
      <w:pPr>
        <w:ind w:left="5673" w:hanging="360"/>
      </w:pPr>
    </w:lvl>
    <w:lvl w:ilvl="7" w:tplc="0C0A0019" w:tentative="1">
      <w:start w:val="1"/>
      <w:numFmt w:val="lowerLetter"/>
      <w:lvlText w:val="%8."/>
      <w:lvlJc w:val="left"/>
      <w:pPr>
        <w:ind w:left="6393" w:hanging="360"/>
      </w:pPr>
    </w:lvl>
    <w:lvl w:ilvl="8" w:tplc="0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>
    <w:nsid w:val="1B19496D"/>
    <w:multiLevelType w:val="hybridMultilevel"/>
    <w:tmpl w:val="5102134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FB0077"/>
    <w:multiLevelType w:val="hybridMultilevel"/>
    <w:tmpl w:val="1C345394"/>
    <w:lvl w:ilvl="0" w:tplc="FFFFFFFF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7">
    <w:nsid w:val="1D9A558F"/>
    <w:multiLevelType w:val="hybridMultilevel"/>
    <w:tmpl w:val="79B245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9D2169"/>
    <w:multiLevelType w:val="hybridMultilevel"/>
    <w:tmpl w:val="E146FCF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F6E051F"/>
    <w:multiLevelType w:val="hybridMultilevel"/>
    <w:tmpl w:val="79B245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ED48EA"/>
    <w:multiLevelType w:val="hybridMultilevel"/>
    <w:tmpl w:val="B8C6F6A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45F6129"/>
    <w:multiLevelType w:val="hybridMultilevel"/>
    <w:tmpl w:val="BEA6674C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40A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19B6FCC"/>
    <w:multiLevelType w:val="hybridMultilevel"/>
    <w:tmpl w:val="68CAABD4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7633315"/>
    <w:multiLevelType w:val="hybridMultilevel"/>
    <w:tmpl w:val="CEA05D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5C770B3D"/>
    <w:multiLevelType w:val="hybridMultilevel"/>
    <w:tmpl w:val="88F6EF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07A794E"/>
    <w:multiLevelType w:val="hybridMultilevel"/>
    <w:tmpl w:val="E5FCB434"/>
    <w:lvl w:ilvl="0" w:tplc="FFFFFFFF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7114ABB"/>
    <w:multiLevelType w:val="hybridMultilevel"/>
    <w:tmpl w:val="5D0ADF26"/>
    <w:lvl w:ilvl="0" w:tplc="D154446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EC95389"/>
    <w:multiLevelType w:val="hybridMultilevel"/>
    <w:tmpl w:val="C5FE2A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E7110DE"/>
    <w:multiLevelType w:val="hybridMultilevel"/>
    <w:tmpl w:val="971A5E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E915192"/>
    <w:multiLevelType w:val="hybridMultilevel"/>
    <w:tmpl w:val="27460BC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7C1A69"/>
    <w:multiLevelType w:val="hybridMultilevel"/>
    <w:tmpl w:val="EB6AF19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14"/>
  </w:num>
  <w:num w:numId="4">
    <w:abstractNumId w:val="3"/>
  </w:num>
  <w:num w:numId="5">
    <w:abstractNumId w:val="16"/>
  </w:num>
  <w:num w:numId="6">
    <w:abstractNumId w:val="6"/>
  </w:num>
  <w:num w:numId="7">
    <w:abstractNumId w:val="15"/>
  </w:num>
  <w:num w:numId="8">
    <w:abstractNumId w:val="8"/>
  </w:num>
  <w:num w:numId="9">
    <w:abstractNumId w:val="13"/>
  </w:num>
  <w:num w:numId="10">
    <w:abstractNumId w:val="18"/>
  </w:num>
  <w:num w:numId="11">
    <w:abstractNumId w:val="20"/>
  </w:num>
  <w:num w:numId="12">
    <w:abstractNumId w:val="1"/>
  </w:num>
  <w:num w:numId="13">
    <w:abstractNumId w:val="0"/>
  </w:num>
  <w:num w:numId="14">
    <w:abstractNumId w:val="2"/>
  </w:num>
  <w:num w:numId="15">
    <w:abstractNumId w:val="9"/>
  </w:num>
  <w:num w:numId="16">
    <w:abstractNumId w:val="17"/>
  </w:num>
  <w:num w:numId="17">
    <w:abstractNumId w:val="4"/>
  </w:num>
  <w:num w:numId="18">
    <w:abstractNumId w:val="7"/>
  </w:num>
  <w:num w:numId="19">
    <w:abstractNumId w:val="19"/>
  </w:num>
  <w:num w:numId="20">
    <w:abstractNumId w:val="5"/>
  </w:num>
  <w:num w:numId="2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E66E69"/>
    <w:rsid w:val="000071E5"/>
    <w:rsid w:val="00014490"/>
    <w:rsid w:val="00017A18"/>
    <w:rsid w:val="000302F6"/>
    <w:rsid w:val="000412B0"/>
    <w:rsid w:val="00041A8F"/>
    <w:rsid w:val="00042786"/>
    <w:rsid w:val="00061C08"/>
    <w:rsid w:val="000632AD"/>
    <w:rsid w:val="00065F44"/>
    <w:rsid w:val="000708AE"/>
    <w:rsid w:val="000903CD"/>
    <w:rsid w:val="00091071"/>
    <w:rsid w:val="00093D1C"/>
    <w:rsid w:val="000A072E"/>
    <w:rsid w:val="000A5ED0"/>
    <w:rsid w:val="000A739E"/>
    <w:rsid w:val="000B04DC"/>
    <w:rsid w:val="000B7DC2"/>
    <w:rsid w:val="000C13E9"/>
    <w:rsid w:val="000C5039"/>
    <w:rsid w:val="000C5E4D"/>
    <w:rsid w:val="000C6115"/>
    <w:rsid w:val="000D0967"/>
    <w:rsid w:val="000D0F06"/>
    <w:rsid w:val="000D30BD"/>
    <w:rsid w:val="000D6EF9"/>
    <w:rsid w:val="000E010A"/>
    <w:rsid w:val="000E55C1"/>
    <w:rsid w:val="000E7309"/>
    <w:rsid w:val="0010206E"/>
    <w:rsid w:val="001055C5"/>
    <w:rsid w:val="001109D6"/>
    <w:rsid w:val="001130CF"/>
    <w:rsid w:val="00113D6B"/>
    <w:rsid w:val="0011436E"/>
    <w:rsid w:val="001148B4"/>
    <w:rsid w:val="00123F06"/>
    <w:rsid w:val="0013274D"/>
    <w:rsid w:val="00136AD1"/>
    <w:rsid w:val="00153DAE"/>
    <w:rsid w:val="00155752"/>
    <w:rsid w:val="001560F9"/>
    <w:rsid w:val="00165EB0"/>
    <w:rsid w:val="00167BCF"/>
    <w:rsid w:val="001719A4"/>
    <w:rsid w:val="00183FD1"/>
    <w:rsid w:val="001856E4"/>
    <w:rsid w:val="00185DBB"/>
    <w:rsid w:val="001A0D6F"/>
    <w:rsid w:val="001A2DDD"/>
    <w:rsid w:val="001B5337"/>
    <w:rsid w:val="001E46AA"/>
    <w:rsid w:val="001F2BE2"/>
    <w:rsid w:val="001F347F"/>
    <w:rsid w:val="001F537A"/>
    <w:rsid w:val="001F6482"/>
    <w:rsid w:val="002024C8"/>
    <w:rsid w:val="00202A2E"/>
    <w:rsid w:val="00204D6A"/>
    <w:rsid w:val="002208F7"/>
    <w:rsid w:val="002249FC"/>
    <w:rsid w:val="00232907"/>
    <w:rsid w:val="0023462C"/>
    <w:rsid w:val="00237000"/>
    <w:rsid w:val="00237BFC"/>
    <w:rsid w:val="00243BD0"/>
    <w:rsid w:val="00243CF1"/>
    <w:rsid w:val="002454C6"/>
    <w:rsid w:val="002455FA"/>
    <w:rsid w:val="002466DD"/>
    <w:rsid w:val="00251ECC"/>
    <w:rsid w:val="00255D20"/>
    <w:rsid w:val="00256C15"/>
    <w:rsid w:val="00262BBF"/>
    <w:rsid w:val="00263D30"/>
    <w:rsid w:val="00264344"/>
    <w:rsid w:val="002662F4"/>
    <w:rsid w:val="00272842"/>
    <w:rsid w:val="00281170"/>
    <w:rsid w:val="00281C86"/>
    <w:rsid w:val="0028243A"/>
    <w:rsid w:val="00284DB6"/>
    <w:rsid w:val="00293C2C"/>
    <w:rsid w:val="00293CC6"/>
    <w:rsid w:val="0029449C"/>
    <w:rsid w:val="002952A3"/>
    <w:rsid w:val="002957A5"/>
    <w:rsid w:val="002A1497"/>
    <w:rsid w:val="002A196B"/>
    <w:rsid w:val="002A36F3"/>
    <w:rsid w:val="002A626F"/>
    <w:rsid w:val="002A6C41"/>
    <w:rsid w:val="002B66AF"/>
    <w:rsid w:val="002C69C7"/>
    <w:rsid w:val="002C76AE"/>
    <w:rsid w:val="002E1A73"/>
    <w:rsid w:val="002E7975"/>
    <w:rsid w:val="002E7EC2"/>
    <w:rsid w:val="002F294E"/>
    <w:rsid w:val="002F35BB"/>
    <w:rsid w:val="002F3A44"/>
    <w:rsid w:val="00305D94"/>
    <w:rsid w:val="0030697F"/>
    <w:rsid w:val="00314081"/>
    <w:rsid w:val="00314C07"/>
    <w:rsid w:val="0031535C"/>
    <w:rsid w:val="0032650C"/>
    <w:rsid w:val="0034028B"/>
    <w:rsid w:val="00343970"/>
    <w:rsid w:val="00346896"/>
    <w:rsid w:val="00347612"/>
    <w:rsid w:val="00347B10"/>
    <w:rsid w:val="00347EC3"/>
    <w:rsid w:val="00347FB9"/>
    <w:rsid w:val="00355B4E"/>
    <w:rsid w:val="00360A69"/>
    <w:rsid w:val="00362971"/>
    <w:rsid w:val="003652EC"/>
    <w:rsid w:val="00372078"/>
    <w:rsid w:val="003726A5"/>
    <w:rsid w:val="00391C0D"/>
    <w:rsid w:val="00392D7E"/>
    <w:rsid w:val="00396A87"/>
    <w:rsid w:val="003A2EB8"/>
    <w:rsid w:val="003A4A91"/>
    <w:rsid w:val="003B24E2"/>
    <w:rsid w:val="003C2FD1"/>
    <w:rsid w:val="003C3F82"/>
    <w:rsid w:val="003C55C0"/>
    <w:rsid w:val="003D24CD"/>
    <w:rsid w:val="003D5B75"/>
    <w:rsid w:val="003F03F1"/>
    <w:rsid w:val="003F1FD1"/>
    <w:rsid w:val="003F6560"/>
    <w:rsid w:val="00402D14"/>
    <w:rsid w:val="0040681C"/>
    <w:rsid w:val="0041067C"/>
    <w:rsid w:val="00412B1E"/>
    <w:rsid w:val="00420099"/>
    <w:rsid w:val="004200AC"/>
    <w:rsid w:val="004219F9"/>
    <w:rsid w:val="004237F3"/>
    <w:rsid w:val="00427C98"/>
    <w:rsid w:val="00431DCE"/>
    <w:rsid w:val="00434D9D"/>
    <w:rsid w:val="00437D55"/>
    <w:rsid w:val="0045300F"/>
    <w:rsid w:val="00463439"/>
    <w:rsid w:val="00466D6D"/>
    <w:rsid w:val="0047576A"/>
    <w:rsid w:val="00480C7F"/>
    <w:rsid w:val="00481354"/>
    <w:rsid w:val="004841A7"/>
    <w:rsid w:val="0049015E"/>
    <w:rsid w:val="00493BDD"/>
    <w:rsid w:val="0049411D"/>
    <w:rsid w:val="004B62B7"/>
    <w:rsid w:val="004C31C8"/>
    <w:rsid w:val="004D16DF"/>
    <w:rsid w:val="004D6A57"/>
    <w:rsid w:val="004E3F52"/>
    <w:rsid w:val="004E7973"/>
    <w:rsid w:val="004F3690"/>
    <w:rsid w:val="004F60CE"/>
    <w:rsid w:val="00500758"/>
    <w:rsid w:val="00502F61"/>
    <w:rsid w:val="00512E76"/>
    <w:rsid w:val="00517E27"/>
    <w:rsid w:val="00521588"/>
    <w:rsid w:val="00522282"/>
    <w:rsid w:val="0052481E"/>
    <w:rsid w:val="00527663"/>
    <w:rsid w:val="005353D7"/>
    <w:rsid w:val="00536511"/>
    <w:rsid w:val="005448C3"/>
    <w:rsid w:val="00547B5C"/>
    <w:rsid w:val="005516FD"/>
    <w:rsid w:val="00556C5C"/>
    <w:rsid w:val="00560B50"/>
    <w:rsid w:val="00580147"/>
    <w:rsid w:val="00581BA3"/>
    <w:rsid w:val="00583608"/>
    <w:rsid w:val="00587ACF"/>
    <w:rsid w:val="0059342A"/>
    <w:rsid w:val="005A12A5"/>
    <w:rsid w:val="005A1A89"/>
    <w:rsid w:val="005B237C"/>
    <w:rsid w:val="005B2716"/>
    <w:rsid w:val="005C325A"/>
    <w:rsid w:val="005C5C5A"/>
    <w:rsid w:val="005D4191"/>
    <w:rsid w:val="005E247C"/>
    <w:rsid w:val="005E5F54"/>
    <w:rsid w:val="005E70F8"/>
    <w:rsid w:val="00614F6F"/>
    <w:rsid w:val="00636E41"/>
    <w:rsid w:val="00641791"/>
    <w:rsid w:val="00643844"/>
    <w:rsid w:val="0064474C"/>
    <w:rsid w:val="00644FE4"/>
    <w:rsid w:val="0064729B"/>
    <w:rsid w:val="00647489"/>
    <w:rsid w:val="006537D8"/>
    <w:rsid w:val="00653A93"/>
    <w:rsid w:val="00661A0F"/>
    <w:rsid w:val="00664E2D"/>
    <w:rsid w:val="00666A8E"/>
    <w:rsid w:val="00667D43"/>
    <w:rsid w:val="0067537E"/>
    <w:rsid w:val="00681D3A"/>
    <w:rsid w:val="0068205B"/>
    <w:rsid w:val="00683FCF"/>
    <w:rsid w:val="00686F22"/>
    <w:rsid w:val="00686FC9"/>
    <w:rsid w:val="00694B1E"/>
    <w:rsid w:val="00697AD8"/>
    <w:rsid w:val="006B3DD9"/>
    <w:rsid w:val="006B4F5D"/>
    <w:rsid w:val="006C3AB4"/>
    <w:rsid w:val="006C589C"/>
    <w:rsid w:val="006E1E60"/>
    <w:rsid w:val="006E4F9F"/>
    <w:rsid w:val="00702CB9"/>
    <w:rsid w:val="00716B5C"/>
    <w:rsid w:val="00723363"/>
    <w:rsid w:val="0073248E"/>
    <w:rsid w:val="00737115"/>
    <w:rsid w:val="00743401"/>
    <w:rsid w:val="00756234"/>
    <w:rsid w:val="0076129F"/>
    <w:rsid w:val="00761A4C"/>
    <w:rsid w:val="007707FE"/>
    <w:rsid w:val="007734B8"/>
    <w:rsid w:val="00774FB1"/>
    <w:rsid w:val="00776D2E"/>
    <w:rsid w:val="007A0BF6"/>
    <w:rsid w:val="007A306B"/>
    <w:rsid w:val="007A5B81"/>
    <w:rsid w:val="007B1C2D"/>
    <w:rsid w:val="007B2999"/>
    <w:rsid w:val="007B6C29"/>
    <w:rsid w:val="007B6F99"/>
    <w:rsid w:val="007C5517"/>
    <w:rsid w:val="007C7164"/>
    <w:rsid w:val="007D07E5"/>
    <w:rsid w:val="007D46AB"/>
    <w:rsid w:val="007D61C3"/>
    <w:rsid w:val="007E39A5"/>
    <w:rsid w:val="007E5428"/>
    <w:rsid w:val="007E69B7"/>
    <w:rsid w:val="007F7FC1"/>
    <w:rsid w:val="008177FD"/>
    <w:rsid w:val="00834FBB"/>
    <w:rsid w:val="0084461A"/>
    <w:rsid w:val="00845027"/>
    <w:rsid w:val="00847F77"/>
    <w:rsid w:val="00854879"/>
    <w:rsid w:val="00855045"/>
    <w:rsid w:val="00856451"/>
    <w:rsid w:val="00867B03"/>
    <w:rsid w:val="0087452D"/>
    <w:rsid w:val="00875AFE"/>
    <w:rsid w:val="00877723"/>
    <w:rsid w:val="0088476E"/>
    <w:rsid w:val="00885006"/>
    <w:rsid w:val="00885721"/>
    <w:rsid w:val="00886024"/>
    <w:rsid w:val="0089533A"/>
    <w:rsid w:val="008A5D4F"/>
    <w:rsid w:val="008B2D89"/>
    <w:rsid w:val="008B5449"/>
    <w:rsid w:val="008B65B9"/>
    <w:rsid w:val="008B69B8"/>
    <w:rsid w:val="008D15EF"/>
    <w:rsid w:val="008D3C5D"/>
    <w:rsid w:val="008D4A31"/>
    <w:rsid w:val="008E2503"/>
    <w:rsid w:val="008E60A9"/>
    <w:rsid w:val="008F0ECC"/>
    <w:rsid w:val="008F15AA"/>
    <w:rsid w:val="008F46C3"/>
    <w:rsid w:val="00900E35"/>
    <w:rsid w:val="00901457"/>
    <w:rsid w:val="00914B5B"/>
    <w:rsid w:val="00916C5B"/>
    <w:rsid w:val="0092310C"/>
    <w:rsid w:val="00936A64"/>
    <w:rsid w:val="00940588"/>
    <w:rsid w:val="0094388D"/>
    <w:rsid w:val="009470F6"/>
    <w:rsid w:val="009508EF"/>
    <w:rsid w:val="00950F7D"/>
    <w:rsid w:val="0095106A"/>
    <w:rsid w:val="009518D1"/>
    <w:rsid w:val="00955E79"/>
    <w:rsid w:val="00966472"/>
    <w:rsid w:val="00967E3F"/>
    <w:rsid w:val="009A6170"/>
    <w:rsid w:val="009A7249"/>
    <w:rsid w:val="009B19FB"/>
    <w:rsid w:val="009B2041"/>
    <w:rsid w:val="009B4736"/>
    <w:rsid w:val="009C22C6"/>
    <w:rsid w:val="009C22F3"/>
    <w:rsid w:val="009D62D5"/>
    <w:rsid w:val="009E1565"/>
    <w:rsid w:val="009E1943"/>
    <w:rsid w:val="009E545E"/>
    <w:rsid w:val="009F0552"/>
    <w:rsid w:val="009F3491"/>
    <w:rsid w:val="009F3AF0"/>
    <w:rsid w:val="009F3C4C"/>
    <w:rsid w:val="009F5E5A"/>
    <w:rsid w:val="009F6B9C"/>
    <w:rsid w:val="00A123A3"/>
    <w:rsid w:val="00A17741"/>
    <w:rsid w:val="00A17C56"/>
    <w:rsid w:val="00A23207"/>
    <w:rsid w:val="00A26C6C"/>
    <w:rsid w:val="00A277ED"/>
    <w:rsid w:val="00A34BEE"/>
    <w:rsid w:val="00A506EA"/>
    <w:rsid w:val="00A5178B"/>
    <w:rsid w:val="00A61BC5"/>
    <w:rsid w:val="00A629E3"/>
    <w:rsid w:val="00A6691A"/>
    <w:rsid w:val="00A67869"/>
    <w:rsid w:val="00A75CF8"/>
    <w:rsid w:val="00A94184"/>
    <w:rsid w:val="00A950D1"/>
    <w:rsid w:val="00A96E49"/>
    <w:rsid w:val="00AA2CD3"/>
    <w:rsid w:val="00AA64E8"/>
    <w:rsid w:val="00AA765B"/>
    <w:rsid w:val="00AB296E"/>
    <w:rsid w:val="00AB376E"/>
    <w:rsid w:val="00AD4DE5"/>
    <w:rsid w:val="00AE069E"/>
    <w:rsid w:val="00AE2E32"/>
    <w:rsid w:val="00AE40C1"/>
    <w:rsid w:val="00AE6E1E"/>
    <w:rsid w:val="00AF18D9"/>
    <w:rsid w:val="00B0197F"/>
    <w:rsid w:val="00B01D02"/>
    <w:rsid w:val="00B051E4"/>
    <w:rsid w:val="00B06A4A"/>
    <w:rsid w:val="00B11647"/>
    <w:rsid w:val="00B270F5"/>
    <w:rsid w:val="00B335AD"/>
    <w:rsid w:val="00B34BFC"/>
    <w:rsid w:val="00B41B3C"/>
    <w:rsid w:val="00B44403"/>
    <w:rsid w:val="00B45800"/>
    <w:rsid w:val="00B61158"/>
    <w:rsid w:val="00B63F11"/>
    <w:rsid w:val="00B72D9D"/>
    <w:rsid w:val="00B75F51"/>
    <w:rsid w:val="00B85E9C"/>
    <w:rsid w:val="00B90089"/>
    <w:rsid w:val="00B92C1B"/>
    <w:rsid w:val="00B975AD"/>
    <w:rsid w:val="00B979AC"/>
    <w:rsid w:val="00BA4EB2"/>
    <w:rsid w:val="00BA5CE1"/>
    <w:rsid w:val="00BA70D9"/>
    <w:rsid w:val="00BB2ACB"/>
    <w:rsid w:val="00BB2BB7"/>
    <w:rsid w:val="00BB7568"/>
    <w:rsid w:val="00BC0884"/>
    <w:rsid w:val="00BC5CEA"/>
    <w:rsid w:val="00BD1005"/>
    <w:rsid w:val="00BD79CB"/>
    <w:rsid w:val="00BE527B"/>
    <w:rsid w:val="00BF66F7"/>
    <w:rsid w:val="00C05BEB"/>
    <w:rsid w:val="00C06806"/>
    <w:rsid w:val="00C06B70"/>
    <w:rsid w:val="00C11120"/>
    <w:rsid w:val="00C12841"/>
    <w:rsid w:val="00C1291D"/>
    <w:rsid w:val="00C17A34"/>
    <w:rsid w:val="00C35DCB"/>
    <w:rsid w:val="00C45DA5"/>
    <w:rsid w:val="00C47B47"/>
    <w:rsid w:val="00C5608C"/>
    <w:rsid w:val="00C60239"/>
    <w:rsid w:val="00C74BB2"/>
    <w:rsid w:val="00C77D7A"/>
    <w:rsid w:val="00C8718C"/>
    <w:rsid w:val="00C95D36"/>
    <w:rsid w:val="00C97B49"/>
    <w:rsid w:val="00CA5D9F"/>
    <w:rsid w:val="00CA7C6D"/>
    <w:rsid w:val="00CB3B42"/>
    <w:rsid w:val="00CB630A"/>
    <w:rsid w:val="00CB6370"/>
    <w:rsid w:val="00CC32B8"/>
    <w:rsid w:val="00CD06E3"/>
    <w:rsid w:val="00CD283D"/>
    <w:rsid w:val="00CD401F"/>
    <w:rsid w:val="00CE35C4"/>
    <w:rsid w:val="00CE373E"/>
    <w:rsid w:val="00CE5F9F"/>
    <w:rsid w:val="00CE7762"/>
    <w:rsid w:val="00CF03DD"/>
    <w:rsid w:val="00CF4546"/>
    <w:rsid w:val="00D1308B"/>
    <w:rsid w:val="00D13F87"/>
    <w:rsid w:val="00D21AE9"/>
    <w:rsid w:val="00D30BEA"/>
    <w:rsid w:val="00D3243A"/>
    <w:rsid w:val="00D35C46"/>
    <w:rsid w:val="00D35DEB"/>
    <w:rsid w:val="00D53047"/>
    <w:rsid w:val="00D740C2"/>
    <w:rsid w:val="00D81FC7"/>
    <w:rsid w:val="00D97731"/>
    <w:rsid w:val="00DA2A2B"/>
    <w:rsid w:val="00DA7EC5"/>
    <w:rsid w:val="00DB6EB3"/>
    <w:rsid w:val="00DB7F11"/>
    <w:rsid w:val="00DC1614"/>
    <w:rsid w:val="00DC6BF0"/>
    <w:rsid w:val="00DD17FE"/>
    <w:rsid w:val="00DD264B"/>
    <w:rsid w:val="00DE18E7"/>
    <w:rsid w:val="00DE1CA6"/>
    <w:rsid w:val="00DE2BC6"/>
    <w:rsid w:val="00DF51B4"/>
    <w:rsid w:val="00E006CA"/>
    <w:rsid w:val="00E02D0F"/>
    <w:rsid w:val="00E033BA"/>
    <w:rsid w:val="00E0342E"/>
    <w:rsid w:val="00E057CB"/>
    <w:rsid w:val="00E070B8"/>
    <w:rsid w:val="00E12135"/>
    <w:rsid w:val="00E15B52"/>
    <w:rsid w:val="00E2408B"/>
    <w:rsid w:val="00E30AEB"/>
    <w:rsid w:val="00E314A3"/>
    <w:rsid w:val="00E427B2"/>
    <w:rsid w:val="00E43CA9"/>
    <w:rsid w:val="00E46854"/>
    <w:rsid w:val="00E5691E"/>
    <w:rsid w:val="00E60037"/>
    <w:rsid w:val="00E63443"/>
    <w:rsid w:val="00E6378B"/>
    <w:rsid w:val="00E63A4C"/>
    <w:rsid w:val="00E63E9D"/>
    <w:rsid w:val="00E66E69"/>
    <w:rsid w:val="00E70708"/>
    <w:rsid w:val="00E804A9"/>
    <w:rsid w:val="00E8474C"/>
    <w:rsid w:val="00E92B5E"/>
    <w:rsid w:val="00E9439C"/>
    <w:rsid w:val="00E96769"/>
    <w:rsid w:val="00E97A9F"/>
    <w:rsid w:val="00EA522D"/>
    <w:rsid w:val="00EA5308"/>
    <w:rsid w:val="00EA5AC5"/>
    <w:rsid w:val="00EB04FB"/>
    <w:rsid w:val="00EB60D5"/>
    <w:rsid w:val="00EB7E40"/>
    <w:rsid w:val="00EC1E78"/>
    <w:rsid w:val="00EC4C34"/>
    <w:rsid w:val="00ED7EE0"/>
    <w:rsid w:val="00EE102F"/>
    <w:rsid w:val="00EE3DC4"/>
    <w:rsid w:val="00EF13C9"/>
    <w:rsid w:val="00F04DAC"/>
    <w:rsid w:val="00F04F6C"/>
    <w:rsid w:val="00F1482B"/>
    <w:rsid w:val="00F14C69"/>
    <w:rsid w:val="00F262D1"/>
    <w:rsid w:val="00F2780C"/>
    <w:rsid w:val="00F278DE"/>
    <w:rsid w:val="00F36EE3"/>
    <w:rsid w:val="00F527DF"/>
    <w:rsid w:val="00F54C60"/>
    <w:rsid w:val="00F5615F"/>
    <w:rsid w:val="00F61112"/>
    <w:rsid w:val="00F62180"/>
    <w:rsid w:val="00F67823"/>
    <w:rsid w:val="00F67CD6"/>
    <w:rsid w:val="00F67DD3"/>
    <w:rsid w:val="00F9651E"/>
    <w:rsid w:val="00FA3FFE"/>
    <w:rsid w:val="00FB1DCF"/>
    <w:rsid w:val="00FB3E80"/>
    <w:rsid w:val="00FC1744"/>
    <w:rsid w:val="00FD365A"/>
    <w:rsid w:val="00FD4EF2"/>
    <w:rsid w:val="00FE1935"/>
    <w:rsid w:val="00FF4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40"/>
      <w:szCs w:val="40"/>
      <w:lang w:val="es-ES" w:eastAsia="es-ES" w:bidi="he-IL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cs="Arial"/>
      <w:b/>
      <w:sz w:val="22"/>
      <w:szCs w:val="22"/>
      <w:u w:val="single"/>
    </w:rPr>
  </w:style>
  <w:style w:type="paragraph" w:styleId="Ttulo2">
    <w:name w:val="heading 2"/>
    <w:basedOn w:val="Normal"/>
    <w:next w:val="Normal"/>
    <w:qFormat/>
    <w:rsid w:val="00940588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ind w:right="-115"/>
      <w:outlineLvl w:val="2"/>
    </w:pPr>
    <w:rPr>
      <w:b/>
      <w:snapToGrid w:val="0"/>
      <w:color w:val="0000FF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qFormat/>
    <w:rsid w:val="00065F4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qFormat/>
    <w:rsid w:val="00C12841"/>
    <w:pPr>
      <w:spacing w:before="240" w:after="60"/>
      <w:outlineLvl w:val="6"/>
    </w:pPr>
    <w:rPr>
      <w:rFonts w:ascii="Times New Roman" w:hAnsi="Times New Roman"/>
      <w:sz w:val="24"/>
      <w:szCs w:val="24"/>
      <w:lang w:val="es-ES_tradnl" w:bidi="ar-SA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semiHidden/>
    <w:rPr>
      <w:sz w:val="22"/>
      <w:lang w:val="es-ES_tradnl"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semiHidden/>
    <w:pPr>
      <w:suppressAutoHyphens/>
      <w:jc w:val="both"/>
    </w:pPr>
    <w:rPr>
      <w:spacing w:val="-2"/>
      <w:lang w:val="es-ES_tradnl"/>
    </w:rPr>
  </w:style>
  <w:style w:type="character" w:styleId="Nmerodepgina">
    <w:name w:val="page number"/>
    <w:basedOn w:val="Fuentedeprrafopredeter"/>
    <w:semiHidden/>
  </w:style>
  <w:style w:type="paragraph" w:styleId="Textoindependiente3">
    <w:name w:val="Body Text 3"/>
    <w:basedOn w:val="Normal"/>
    <w:semiHidden/>
    <w:pPr>
      <w:spacing w:after="120"/>
    </w:pPr>
    <w:rPr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b/>
      <w:bCs/>
      <w:sz w:val="24"/>
      <w:szCs w:val="24"/>
    </w:rPr>
  </w:style>
  <w:style w:type="character" w:customStyle="1" w:styleId="Ttulo5Car">
    <w:name w:val="Título 5 Car"/>
    <w:link w:val="Ttulo5"/>
    <w:uiPriority w:val="9"/>
    <w:semiHidden/>
    <w:rsid w:val="00065F44"/>
    <w:rPr>
      <w:rFonts w:ascii="Calibri" w:eastAsia="Times New Roman" w:hAnsi="Calibri" w:cs="Times New Roman"/>
      <w:b/>
      <w:bCs/>
      <w:i/>
      <w:iCs/>
      <w:sz w:val="26"/>
      <w:szCs w:val="26"/>
      <w:lang w:bidi="he-IL"/>
    </w:rPr>
  </w:style>
  <w:style w:type="table" w:styleId="Tablaconcuadrcula">
    <w:name w:val="Table Grid"/>
    <w:basedOn w:val="Tablanormal"/>
    <w:uiPriority w:val="59"/>
    <w:rsid w:val="00202A2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a">
    <w:name w:val="List"/>
    <w:basedOn w:val="Normal"/>
    <w:rsid w:val="00940588"/>
    <w:pPr>
      <w:ind w:left="283" w:hanging="283"/>
    </w:pPr>
  </w:style>
  <w:style w:type="paragraph" w:styleId="Lista2">
    <w:name w:val="List 2"/>
    <w:basedOn w:val="Normal"/>
    <w:rsid w:val="00940588"/>
    <w:pPr>
      <w:ind w:left="566" w:hanging="283"/>
    </w:pPr>
  </w:style>
  <w:style w:type="paragraph" w:styleId="Saludo">
    <w:name w:val="Salutation"/>
    <w:basedOn w:val="Normal"/>
    <w:next w:val="Normal"/>
    <w:rsid w:val="00940588"/>
  </w:style>
  <w:style w:type="paragraph" w:styleId="Listaconvietas2">
    <w:name w:val="List Bullet 2"/>
    <w:basedOn w:val="Normal"/>
    <w:rsid w:val="00940588"/>
    <w:pPr>
      <w:numPr>
        <w:numId w:val="12"/>
      </w:numPr>
    </w:pPr>
  </w:style>
  <w:style w:type="paragraph" w:styleId="Listaconvietas3">
    <w:name w:val="List Bullet 3"/>
    <w:basedOn w:val="Normal"/>
    <w:rsid w:val="00940588"/>
    <w:pPr>
      <w:numPr>
        <w:numId w:val="13"/>
      </w:numPr>
    </w:pPr>
  </w:style>
  <w:style w:type="paragraph" w:styleId="Continuarlista2">
    <w:name w:val="List Continue 2"/>
    <w:basedOn w:val="Normal"/>
    <w:rsid w:val="00940588"/>
    <w:pPr>
      <w:spacing w:after="120"/>
      <w:ind w:left="566"/>
    </w:pPr>
  </w:style>
  <w:style w:type="paragraph" w:styleId="Sangradetextonormal">
    <w:name w:val="Body Text Indent"/>
    <w:basedOn w:val="Normal"/>
    <w:rsid w:val="00940588"/>
    <w:pPr>
      <w:spacing w:after="120"/>
      <w:ind w:left="283"/>
    </w:pPr>
  </w:style>
  <w:style w:type="paragraph" w:styleId="Textoindependienteprimerasangra">
    <w:name w:val="Body Text First Indent"/>
    <w:basedOn w:val="Textoindependiente"/>
    <w:rsid w:val="00940588"/>
    <w:pPr>
      <w:spacing w:after="120"/>
      <w:ind w:firstLine="210"/>
    </w:pPr>
    <w:rPr>
      <w:rFonts w:ascii="Times New Roman" w:hAnsi="Times New Roman"/>
      <w:sz w:val="20"/>
      <w:lang w:val="es-ES"/>
    </w:rPr>
  </w:style>
  <w:style w:type="paragraph" w:styleId="Textoindependienteprimerasangra2">
    <w:name w:val="Body Text First Indent 2"/>
    <w:basedOn w:val="Sangradetextonormal"/>
    <w:rsid w:val="00940588"/>
    <w:pPr>
      <w:ind w:firstLine="21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4685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46854"/>
    <w:rPr>
      <w:rFonts w:ascii="Tahoma" w:hAnsi="Tahoma" w:cs="Tahoma"/>
      <w:sz w:val="16"/>
      <w:szCs w:val="16"/>
      <w:lang w:bidi="he-IL"/>
    </w:rPr>
  </w:style>
  <w:style w:type="character" w:customStyle="1" w:styleId="PiedepginaCar">
    <w:name w:val="Pie de página Car"/>
    <w:link w:val="Piedepgina"/>
    <w:uiPriority w:val="99"/>
    <w:rsid w:val="00C1291D"/>
    <w:rPr>
      <w:sz w:val="40"/>
      <w:szCs w:val="40"/>
      <w:lang w:val="es-ES" w:eastAsia="es-ES" w:bidi="he-IL"/>
    </w:rPr>
  </w:style>
  <w:style w:type="paragraph" w:styleId="Mapadeldocumento">
    <w:name w:val="Document Map"/>
    <w:basedOn w:val="Normal"/>
    <w:semiHidden/>
    <w:rsid w:val="00686FC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tulo7Car">
    <w:name w:val="Título 7 Car"/>
    <w:link w:val="Ttulo7"/>
    <w:rsid w:val="00C12841"/>
    <w:rPr>
      <w:rFonts w:ascii="Times New Roman" w:hAnsi="Times New Roman"/>
      <w:sz w:val="24"/>
      <w:szCs w:val="24"/>
      <w:lang w:val="es-ES_tradnl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34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FO-04-PE-7-01 Control de entrega de documentos.dot</Template>
  <TotalTime>0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FECHA</vt:lpstr>
    </vt:vector>
  </TitlesOfParts>
  <Manager>PABLO GALARCE FERNANDEZ</Manager>
  <Company>INPROMAS LTDA.</Company>
  <LinksUpToDate>false</LinksUpToDate>
  <CharactersWithSpaces>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FECHA</dc:title>
  <dc:subject>COTIZACION PARA SISTEMA DE LIMPIEZA DE FACHADA</dc:subject>
  <dc:creator>PAULA TAMPIER</dc:creator>
  <cp:lastModifiedBy>Ivan</cp:lastModifiedBy>
  <cp:revision>2</cp:revision>
  <cp:lastPrinted>2010-12-03T16:27:00Z</cp:lastPrinted>
  <dcterms:created xsi:type="dcterms:W3CDTF">2015-12-11T12:19:00Z</dcterms:created>
  <dcterms:modified xsi:type="dcterms:W3CDTF">2015-12-11T12:19:00Z</dcterms:modified>
  <cp:category>SLF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quitecto">
    <vt:lpwstr> Patricio Poblete</vt:lpwstr>
  </property>
  <property fmtid="{D5CDD505-2E9C-101B-9397-08002B2CF9AE}" pid="3" name="Telefono 01">
    <vt:lpwstr> </vt:lpwstr>
  </property>
  <property fmtid="{D5CDD505-2E9C-101B-9397-08002B2CF9AE}" pid="4" name="Numero Proyecto">
    <vt:lpwstr> P0902 Rev 1</vt:lpwstr>
  </property>
  <property fmtid="{D5CDD505-2E9C-101B-9397-08002B2CF9AE}" pid="5" name="Correo Electronico">
    <vt:lpwstr> jpp@lmbarquitectos.cl</vt:lpwstr>
  </property>
  <property fmtid="{D5CDD505-2E9C-101B-9397-08002B2CF9AE}" pid="6" name="Nombre Edificio">
    <vt:lpwstr> Mutual de Seguridad</vt:lpwstr>
  </property>
  <property fmtid="{D5CDD505-2E9C-101B-9397-08002B2CF9AE}" pid="7" name="plano de Proyecto">
    <vt:lpwstr> ME0902 01 00 Rev A</vt:lpwstr>
  </property>
  <property fmtid="{D5CDD505-2E9C-101B-9397-08002B2CF9AE}" pid="8" name="Fax">
    <vt:lpwstr> </vt:lpwstr>
  </property>
  <property fmtid="{D5CDD505-2E9C-101B-9397-08002B2CF9AE}" pid="9" name="Plazo de entrega">
    <vt:lpwstr> 12 semanas</vt:lpwstr>
  </property>
  <property fmtid="{D5CDD505-2E9C-101B-9397-08002B2CF9AE}" pid="10" name="Duración">
    <vt:lpwstr> 30 dias</vt:lpwstr>
  </property>
  <property fmtid="{D5CDD505-2E9C-101B-9397-08002B2CF9AE}" pid="11" name="_AdHocReviewCycleID">
    <vt:i4>-870223803</vt:i4>
  </property>
  <property fmtid="{D5CDD505-2E9C-101B-9397-08002B2CF9AE}" pid="12" name="_EmailSubject">
    <vt:lpwstr>Documento2</vt:lpwstr>
  </property>
  <property fmtid="{D5CDD505-2E9C-101B-9397-08002B2CF9AE}" pid="13" name="_AuthorEmail">
    <vt:lpwstr>a.mena@inpromas.cl</vt:lpwstr>
  </property>
  <property fmtid="{D5CDD505-2E9C-101B-9397-08002B2CF9AE}" pid="14" name="_AuthorEmailDisplayName">
    <vt:lpwstr>Andrés Mena</vt:lpwstr>
  </property>
  <property fmtid="{D5CDD505-2E9C-101B-9397-08002B2CF9AE}" pid="15" name="_ReviewingToolsShownOnce">
    <vt:lpwstr/>
  </property>
</Properties>
</file>